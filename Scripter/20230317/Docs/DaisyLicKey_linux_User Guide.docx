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25EBD" w14:textId="77777777" w:rsidR="00F65939" w:rsidRPr="0086046F" w:rsidRDefault="003D1D99" w:rsidP="00135E86">
      <w:pPr>
        <w:pStyle w:val="Heading1"/>
        <w:rPr>
          <w:sz w:val="28"/>
          <w:szCs w:val="28"/>
        </w:rPr>
        <w:sectPr w:rsidR="00F65939" w:rsidRPr="0086046F" w:rsidSect="00F65939">
          <w:headerReference w:type="default" r:id="rId12"/>
          <w:footerReference w:type="even" r:id="rId13"/>
          <w:footerReference w:type="default" r:id="rId14"/>
          <w:pgSz w:w="12240" w:h="15840"/>
          <w:pgMar w:top="2268" w:right="1701" w:bottom="2268" w:left="1701" w:header="0" w:footer="0" w:gutter="0"/>
          <w:cols w:space="720"/>
          <w:titlePg/>
          <w:docGrid w:linePitch="326"/>
        </w:sectPr>
      </w:pPr>
      <w:r w:rsidRPr="0086046F">
        <w:rPr>
          <w:noProof/>
          <w:sz w:val="28"/>
          <w:szCs w:val="28"/>
        </w:rPr>
        <w:drawing>
          <wp:anchor distT="0" distB="0" distL="114300" distR="114300" simplePos="0" relativeHeight="251658239" behindDoc="0" locked="0" layoutInCell="1" allowOverlap="1" wp14:anchorId="18B646BC" wp14:editId="23C46215">
            <wp:simplePos x="0" y="0"/>
            <wp:positionH relativeFrom="page">
              <wp:posOffset>3782695</wp:posOffset>
            </wp:positionH>
            <wp:positionV relativeFrom="paragraph">
              <wp:posOffset>-13699731</wp:posOffset>
            </wp:positionV>
            <wp:extent cx="22060334" cy="37764720"/>
            <wp:effectExtent l="205740" t="0" r="41529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800000">
                      <a:off x="0" y="0"/>
                      <a:ext cx="22060334" cy="3776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939" w:rsidRPr="0086046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F3738E" wp14:editId="79A4E3B4">
                <wp:simplePos x="0" y="0"/>
                <wp:positionH relativeFrom="column">
                  <wp:posOffset>-337185</wp:posOffset>
                </wp:positionH>
                <wp:positionV relativeFrom="paragraph">
                  <wp:posOffset>645795</wp:posOffset>
                </wp:positionV>
                <wp:extent cx="3128963" cy="29146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963" cy="291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CB745B" w14:textId="670C4D3D" w:rsidR="00F65939" w:rsidRPr="00FA08B5" w:rsidRDefault="00FA08B5" w:rsidP="00FA08B5">
                            <w:pPr>
                              <w:pStyle w:val="Heading1"/>
                              <w:jc w:val="right"/>
                              <w:rPr>
                                <w:rFonts w:ascii="Arial Rounded MT Bold" w:hAnsi="Arial Rounded MT Bold"/>
                                <w:sz w:val="96"/>
                                <w:szCs w:val="96"/>
                              </w:rPr>
                            </w:pPr>
                            <w:r w:rsidRPr="00FA08B5">
                              <w:rPr>
                                <w:rFonts w:ascii="Arial Rounded MT Bold" w:hAnsi="Arial Rounded MT Bold"/>
                                <w:sz w:val="96"/>
                                <w:szCs w:val="96"/>
                              </w:rPr>
                              <w:t xml:space="preserve">DAISY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108000" bIns="1080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F3738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-26.55pt;margin-top:50.85pt;width:246.4pt;height:2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n2RKwIAAEwEAAAOAAAAZHJzL2Uyb0RvYy54bWysVMFu2zAMvQ/YPwi6L7aTLGiNOEXWIsOA&#10;oC2QDD0rshwbkERNUmJnXz9KttO122nYRaZIihTfe/LyrlOSnIV1DeiCZpOUEqE5lI0+FvT7fvPp&#10;hhLnmS6ZBC0KehGO3q0+fli2JhdTqEGWwhIsol3emoLW3ps8SRyvhWJuAkZoDFZgFfO4tcektKzF&#10;6kom0zRdJC3Y0ljgwjn0PvRBuor1q0pw/1RVTngiC4p383G1cT2ENVktWX60zNQNH67B/uEWijUa&#10;m15LPTDPyMk2f5RSDbfgoPITDiqBqmq4iDPgNFn6bppdzYyIsyA4zlxhcv+vLH88P1vSlAWdU6KZ&#10;Qor2ovPkC3RkHtBpjcsxaWcwzXfoRpZHv0NnGLqrrApfHIdgHHG+XLENxTg6Z9n05nYxo4RjbHqb&#10;zRefI/rJ63Fjnf8qQJFgFNQieRFTdt46j1fB1DEldNOwaaSMBEpN2oIuZljyTQRPSI0HwxD9ZYPl&#10;u0M3THaA8oKDWeiF4QzfNNh8y5x/ZhaVgLOguv0TLpUEbAKDRUkN9uff/CEfCcIoJS0qq6Dux4lZ&#10;QYn8ppG6IMPRsNHI0ps0RffhzU6f1D2gbDN8QYZHE3Osl6NZWVAvKP916Ichpjl2LehhNO99r3R8&#10;Plys1zEJZWeY3+qd4aF0gCuAuu9emDUD8h5Je4RRfSx/R0Cf2wO9PnmomshOgLbHc0AcJRtJG55X&#10;eBO/72PW609g9QsAAP//AwBQSwMEFAAGAAgAAAAhAPdbzrXjAAAACwEAAA8AAABkcnMvZG93bnJl&#10;di54bWxMj01Lw0AQhu+C/2EZwVu7G2vaGrMpIigiIvRDtLdpdpsEs7Mxu23jv3c86W2G9+GdZ/LF&#10;4FpxtH1oPGlIxgqEpdKbhioNm/XDaA4iRCSDrSer4dsGWBTnZzlmxp9oaY+rWAkuoZChhjrGLpMy&#10;lLV1GMa+s8TZ3vcOI699JU2PJy53rbxSaiodNsQXauzsfW3Lz9XBaXh/QffxOH96xjf/6r6G7Xa5&#10;L1OtLy+Gu1sQ0Q7xD4ZffVaHgp12/kAmiFbDKJ0kjHKgkhkIJq4nNzzsNKRTNQNZ5PL/D8UPAAAA&#10;//8DAFBLAQItABQABgAIAAAAIQC2gziS/gAAAOEBAAATAAAAAAAAAAAAAAAAAAAAAABbQ29udGVu&#10;dF9UeXBlc10ueG1sUEsBAi0AFAAGAAgAAAAhADj9If/WAAAAlAEAAAsAAAAAAAAAAAAAAAAALwEA&#10;AF9yZWxzLy5yZWxzUEsBAi0AFAAGAAgAAAAhAB4efZErAgAATAQAAA4AAAAAAAAAAAAAAAAALgIA&#10;AGRycy9lMm9Eb2MueG1sUEsBAi0AFAAGAAgAAAAhAPdbzrXjAAAACwEAAA8AAAAAAAAAAAAAAAAA&#10;hQQAAGRycy9kb3ducmV2LnhtbFBLBQYAAAAABAAEAPMAAACVBQAAAAA=&#10;" filled="f" stroked="f" strokeweight=".5pt">
                <v:textbox inset="0,0,3mm,3mm">
                  <w:txbxContent>
                    <w:p w14:paraId="5BCB745B" w14:textId="670C4D3D" w:rsidR="00F65939" w:rsidRPr="00FA08B5" w:rsidRDefault="00FA08B5" w:rsidP="00FA08B5">
                      <w:pPr>
                        <w:pStyle w:val="Heading1"/>
                        <w:jc w:val="right"/>
                        <w:rPr>
                          <w:rFonts w:ascii="Arial Rounded MT Bold" w:hAnsi="Arial Rounded MT Bold"/>
                          <w:sz w:val="96"/>
                          <w:szCs w:val="96"/>
                        </w:rPr>
                      </w:pPr>
                      <w:r w:rsidRPr="00FA08B5">
                        <w:rPr>
                          <w:rFonts w:ascii="Arial Rounded MT Bold" w:hAnsi="Arial Rounded MT Bold"/>
                          <w:sz w:val="96"/>
                          <w:szCs w:val="96"/>
                        </w:rPr>
                        <w:t xml:space="preserve">DAISY </w:t>
                      </w:r>
                    </w:p>
                  </w:txbxContent>
                </v:textbox>
              </v:shape>
            </w:pict>
          </mc:Fallback>
        </mc:AlternateContent>
      </w:r>
      <w:r w:rsidR="00F65939" w:rsidRPr="0086046F">
        <w:rPr>
          <w:noProof/>
          <w:sz w:val="28"/>
          <w:szCs w:val="28"/>
        </w:rPr>
        <w:drawing>
          <wp:anchor distT="0" distB="0" distL="0" distR="0" simplePos="0" relativeHeight="251660288" behindDoc="0" locked="0" layoutInCell="1" allowOverlap="1" wp14:anchorId="45C0576B" wp14:editId="7EE6746A">
            <wp:simplePos x="0" y="0"/>
            <wp:positionH relativeFrom="leftMargin">
              <wp:posOffset>737235</wp:posOffset>
            </wp:positionH>
            <wp:positionV relativeFrom="topMargin">
              <wp:posOffset>753110</wp:posOffset>
            </wp:positionV>
            <wp:extent cx="1044000" cy="961200"/>
            <wp:effectExtent l="0" t="0" r="0" b="4445"/>
            <wp:wrapThrough wrapText="bothSides">
              <wp:wrapPolygon edited="0">
                <wp:start x="12350" y="0"/>
                <wp:lineTo x="11036" y="1428"/>
                <wp:lineTo x="9985" y="3426"/>
                <wp:lineTo x="9985" y="4568"/>
                <wp:lineTo x="6044" y="6853"/>
                <wp:lineTo x="3679" y="8566"/>
                <wp:lineTo x="3679" y="13705"/>
                <wp:lineTo x="0" y="17417"/>
                <wp:lineTo x="0" y="21414"/>
                <wp:lineTo x="21285" y="21414"/>
                <wp:lineTo x="21285" y="17988"/>
                <wp:lineTo x="18657" y="16560"/>
                <wp:lineTo x="11825" y="13705"/>
                <wp:lineTo x="12350" y="9137"/>
                <wp:lineTo x="13927" y="9137"/>
                <wp:lineTo x="18131" y="5711"/>
                <wp:lineTo x="18131" y="3712"/>
                <wp:lineTo x="17080" y="1142"/>
                <wp:lineTo x="15504" y="0"/>
                <wp:lineTo x="12350" y="0"/>
              </wp:wrapPolygon>
            </wp:wrapThrough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ersistent_Logo_Vertical_Color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F0DAC" w14:textId="3761A20F" w:rsidR="007D1A2A" w:rsidRPr="00C02854" w:rsidRDefault="00FA08B5" w:rsidP="00C02854">
      <w:pPr>
        <w:pStyle w:val="Heading1"/>
        <w:jc w:val="center"/>
        <w:rPr>
          <w:sz w:val="28"/>
          <w:szCs w:val="28"/>
        </w:rPr>
      </w:pPr>
      <w:r w:rsidRPr="0086046F">
        <w:rPr>
          <w:sz w:val="28"/>
          <w:szCs w:val="28"/>
        </w:rPr>
        <w:lastRenderedPageBreak/>
        <w:t>DAISY LICENSE KEY :</w:t>
      </w:r>
    </w:p>
    <w:p w14:paraId="2DFCBA48" w14:textId="1A749871" w:rsidR="003603E9" w:rsidRPr="0086046F" w:rsidRDefault="00FA08B5" w:rsidP="00FA08B5">
      <w:pPr>
        <w:rPr>
          <w:sz w:val="24"/>
          <w:szCs w:val="24"/>
        </w:rPr>
      </w:pPr>
      <w:r w:rsidRPr="0086046F">
        <w:rPr>
          <w:sz w:val="24"/>
          <w:szCs w:val="24"/>
        </w:rPr>
        <w:t xml:space="preserve">Hence forth user will need </w:t>
      </w:r>
      <w:r w:rsidR="003603E9" w:rsidRPr="0086046F">
        <w:rPr>
          <w:sz w:val="24"/>
          <w:szCs w:val="24"/>
        </w:rPr>
        <w:t xml:space="preserve">only </w:t>
      </w:r>
      <w:r w:rsidRPr="0086046F">
        <w:rPr>
          <w:sz w:val="24"/>
          <w:szCs w:val="24"/>
        </w:rPr>
        <w:t xml:space="preserve">valid license </w:t>
      </w:r>
      <w:r w:rsidR="003D4D6D">
        <w:rPr>
          <w:sz w:val="24"/>
          <w:szCs w:val="24"/>
        </w:rPr>
        <w:t>K</w:t>
      </w:r>
      <w:r w:rsidRPr="0086046F">
        <w:rPr>
          <w:sz w:val="24"/>
          <w:szCs w:val="24"/>
        </w:rPr>
        <w:t>ey to use Daisy Product.</w:t>
      </w:r>
      <w:r w:rsidR="00F02A95">
        <w:rPr>
          <w:sz w:val="24"/>
          <w:szCs w:val="24"/>
        </w:rPr>
        <w:t xml:space="preserve"> </w:t>
      </w:r>
      <w:r w:rsidR="00F02A95" w:rsidRPr="00F02A95">
        <w:rPr>
          <w:sz w:val="24"/>
          <w:szCs w:val="24"/>
        </w:rPr>
        <w:t xml:space="preserve">Daisy license </w:t>
      </w:r>
      <w:r w:rsidR="00F02A95" w:rsidRPr="00F02A95">
        <w:rPr>
          <w:sz w:val="24"/>
          <w:szCs w:val="24"/>
        </w:rPr>
        <w:t>key will</w:t>
      </w:r>
      <w:r w:rsidR="00F02A95" w:rsidRPr="00F02A95">
        <w:rPr>
          <w:sz w:val="24"/>
          <w:szCs w:val="24"/>
        </w:rPr>
        <w:t xml:space="preserve"> be freely available</w:t>
      </w:r>
      <w:r w:rsidR="00F02A95" w:rsidRPr="00F02A95">
        <w:rPr>
          <w:sz w:val="24"/>
          <w:szCs w:val="24"/>
        </w:rPr>
        <w:t xml:space="preserve"> for internal PSL teams</w:t>
      </w:r>
      <w:r w:rsidR="00F02A95">
        <w:rPr>
          <w:sz w:val="24"/>
          <w:szCs w:val="24"/>
        </w:rPr>
        <w:t>.</w:t>
      </w:r>
    </w:p>
    <w:p w14:paraId="3BF40BFA" w14:textId="6A960E69" w:rsidR="003603E9" w:rsidRPr="0086046F" w:rsidRDefault="003603E9" w:rsidP="00FA08B5">
      <w:pPr>
        <w:rPr>
          <w:sz w:val="24"/>
          <w:szCs w:val="24"/>
        </w:rPr>
      </w:pPr>
      <w:r w:rsidRPr="0086046F">
        <w:rPr>
          <w:sz w:val="24"/>
          <w:szCs w:val="24"/>
        </w:rPr>
        <w:t>The License Key will be specific to the particular System where it will be generated</w:t>
      </w:r>
      <w:r w:rsidR="00EE19A5" w:rsidRPr="0086046F">
        <w:rPr>
          <w:sz w:val="24"/>
          <w:szCs w:val="24"/>
        </w:rPr>
        <w:t xml:space="preserve"> and valid</w:t>
      </w:r>
      <w:r w:rsidR="002A349B" w:rsidRPr="0086046F">
        <w:rPr>
          <w:sz w:val="24"/>
          <w:szCs w:val="24"/>
        </w:rPr>
        <w:t>ated</w:t>
      </w:r>
      <w:r w:rsidRPr="0086046F">
        <w:rPr>
          <w:sz w:val="24"/>
          <w:szCs w:val="24"/>
        </w:rPr>
        <w:t>. The User will not be able to use the same License Key on any other system of their organization.</w:t>
      </w:r>
    </w:p>
    <w:p w14:paraId="19B3AFA8" w14:textId="3A52C9F5" w:rsidR="0086046F" w:rsidRDefault="0086046F" w:rsidP="00FA08B5">
      <w:pPr>
        <w:rPr>
          <w:sz w:val="28"/>
          <w:szCs w:val="28"/>
        </w:rPr>
      </w:pPr>
    </w:p>
    <w:p w14:paraId="151A8284" w14:textId="04F78FB8" w:rsidR="000E1B2D" w:rsidRPr="00C02854" w:rsidRDefault="000E1B2D" w:rsidP="00FA08B5">
      <w:pPr>
        <w:rPr>
          <w:sz w:val="26"/>
          <w:szCs w:val="26"/>
        </w:rPr>
      </w:pPr>
      <w:r w:rsidRPr="00C02854">
        <w:rPr>
          <w:b/>
          <w:bCs/>
          <w:color w:val="00B0F0"/>
          <w:sz w:val="26"/>
          <w:szCs w:val="26"/>
          <w:u w:val="single"/>
        </w:rPr>
        <w:t>Objective</w:t>
      </w:r>
      <w:r w:rsidRPr="00C02854">
        <w:rPr>
          <w:sz w:val="26"/>
          <w:szCs w:val="26"/>
        </w:rPr>
        <w:t xml:space="preserve">: </w:t>
      </w:r>
    </w:p>
    <w:p w14:paraId="0DA00D1D" w14:textId="00704D44" w:rsidR="00F27B03" w:rsidRPr="00C02854" w:rsidRDefault="003603E9" w:rsidP="00FA08B5">
      <w:pPr>
        <w:rPr>
          <w:b/>
          <w:bCs/>
          <w:sz w:val="26"/>
          <w:szCs w:val="26"/>
        </w:rPr>
      </w:pPr>
      <w:r w:rsidRPr="00C02854">
        <w:rPr>
          <w:b/>
          <w:bCs/>
          <w:sz w:val="26"/>
          <w:szCs w:val="26"/>
        </w:rPr>
        <w:t xml:space="preserve">Manual to </w:t>
      </w:r>
      <w:r w:rsidR="000E1B2D" w:rsidRPr="00C02854">
        <w:rPr>
          <w:b/>
          <w:bCs/>
          <w:sz w:val="26"/>
          <w:szCs w:val="26"/>
        </w:rPr>
        <w:t>g</w:t>
      </w:r>
      <w:r w:rsidRPr="00C02854">
        <w:rPr>
          <w:b/>
          <w:bCs/>
          <w:sz w:val="26"/>
          <w:szCs w:val="26"/>
        </w:rPr>
        <w:t xml:space="preserve">enerate License Key and </w:t>
      </w:r>
      <w:r w:rsidR="000E1B2D" w:rsidRPr="00C02854">
        <w:rPr>
          <w:b/>
          <w:bCs/>
          <w:sz w:val="26"/>
          <w:szCs w:val="26"/>
        </w:rPr>
        <w:t>t</w:t>
      </w:r>
      <w:r w:rsidRPr="00C02854">
        <w:rPr>
          <w:b/>
          <w:bCs/>
          <w:sz w:val="26"/>
          <w:szCs w:val="26"/>
        </w:rPr>
        <w:t xml:space="preserve">o </w:t>
      </w:r>
      <w:r w:rsidR="000E1B2D" w:rsidRPr="00C02854">
        <w:rPr>
          <w:b/>
          <w:bCs/>
          <w:sz w:val="26"/>
          <w:szCs w:val="26"/>
        </w:rPr>
        <w:t>v</w:t>
      </w:r>
      <w:r w:rsidRPr="00C02854">
        <w:rPr>
          <w:b/>
          <w:bCs/>
          <w:sz w:val="26"/>
          <w:szCs w:val="26"/>
        </w:rPr>
        <w:t xml:space="preserve">alidate it </w:t>
      </w:r>
      <w:r w:rsidR="000E1B2D" w:rsidRPr="00C02854">
        <w:rPr>
          <w:b/>
          <w:bCs/>
          <w:sz w:val="26"/>
          <w:szCs w:val="26"/>
        </w:rPr>
        <w:t>a</w:t>
      </w:r>
      <w:r w:rsidRPr="00C02854">
        <w:rPr>
          <w:b/>
          <w:bCs/>
          <w:sz w:val="26"/>
          <w:szCs w:val="26"/>
        </w:rPr>
        <w:t xml:space="preserve">gainst Client </w:t>
      </w:r>
      <w:r w:rsidR="000E1B2D" w:rsidRPr="00C02854">
        <w:rPr>
          <w:b/>
          <w:bCs/>
          <w:sz w:val="26"/>
          <w:szCs w:val="26"/>
        </w:rPr>
        <w:t>m</w:t>
      </w:r>
      <w:r w:rsidRPr="00C02854">
        <w:rPr>
          <w:b/>
          <w:bCs/>
          <w:sz w:val="26"/>
          <w:szCs w:val="26"/>
        </w:rPr>
        <w:t>achine.</w:t>
      </w:r>
    </w:p>
    <w:p w14:paraId="70FDD8B4" w14:textId="0E5B92B4" w:rsidR="003603E9" w:rsidRPr="00C02854" w:rsidRDefault="003603E9" w:rsidP="00FA08B5">
      <w:pPr>
        <w:rPr>
          <w:sz w:val="26"/>
          <w:szCs w:val="26"/>
        </w:rPr>
      </w:pPr>
    </w:p>
    <w:p w14:paraId="6A17AABA" w14:textId="6D47A631" w:rsidR="000E1B2D" w:rsidRPr="00C02854" w:rsidRDefault="000E1B2D" w:rsidP="00FA08B5">
      <w:pPr>
        <w:rPr>
          <w:b/>
          <w:bCs/>
          <w:color w:val="00B0F0"/>
          <w:sz w:val="26"/>
          <w:szCs w:val="26"/>
          <w:u w:val="single"/>
        </w:rPr>
      </w:pPr>
      <w:r w:rsidRPr="00C02854">
        <w:rPr>
          <w:b/>
          <w:bCs/>
          <w:color w:val="00B0F0"/>
          <w:sz w:val="26"/>
          <w:szCs w:val="26"/>
          <w:u w:val="single"/>
        </w:rPr>
        <w:t>Process:</w:t>
      </w:r>
    </w:p>
    <w:p w14:paraId="2B7D52F9" w14:textId="4196E34E" w:rsidR="003603E9" w:rsidRPr="00C02854" w:rsidRDefault="003603E9" w:rsidP="00FA08B5">
      <w:pPr>
        <w:rPr>
          <w:b/>
          <w:bCs/>
          <w:sz w:val="26"/>
          <w:szCs w:val="26"/>
        </w:rPr>
      </w:pPr>
      <w:r w:rsidRPr="00C02854">
        <w:rPr>
          <w:b/>
          <w:bCs/>
          <w:sz w:val="26"/>
          <w:szCs w:val="26"/>
        </w:rPr>
        <w:t>Step No 1:</w:t>
      </w:r>
    </w:p>
    <w:p w14:paraId="31E45581" w14:textId="21201D34" w:rsidR="003603E9" w:rsidRPr="0086046F" w:rsidRDefault="003603E9" w:rsidP="00FA08B5">
      <w:pPr>
        <w:rPr>
          <w:sz w:val="24"/>
          <w:szCs w:val="24"/>
        </w:rPr>
      </w:pPr>
      <w:r w:rsidRPr="0086046F">
        <w:rPr>
          <w:sz w:val="24"/>
          <w:szCs w:val="24"/>
        </w:rPr>
        <w:t xml:space="preserve">User or Client will need to run the </w:t>
      </w:r>
      <w:r w:rsidR="0094037C" w:rsidRPr="0086046F">
        <w:rPr>
          <w:b/>
          <w:bCs/>
          <w:sz w:val="24"/>
          <w:szCs w:val="24"/>
          <w:u w:val="single"/>
        </w:rPr>
        <w:t>./R</w:t>
      </w:r>
      <w:r w:rsidR="00EF1408" w:rsidRPr="0086046F">
        <w:rPr>
          <w:b/>
          <w:bCs/>
          <w:sz w:val="24"/>
          <w:szCs w:val="24"/>
          <w:u w:val="single"/>
        </w:rPr>
        <w:t>unDaisy.</w:t>
      </w:r>
      <w:r w:rsidR="00D92B87" w:rsidRPr="0086046F">
        <w:rPr>
          <w:b/>
          <w:bCs/>
          <w:sz w:val="24"/>
          <w:szCs w:val="24"/>
          <w:u w:val="single"/>
        </w:rPr>
        <w:t>sh</w:t>
      </w:r>
      <w:r w:rsidR="0094037C" w:rsidRPr="0086046F">
        <w:rPr>
          <w:b/>
          <w:bCs/>
          <w:sz w:val="24"/>
          <w:szCs w:val="24"/>
          <w:u w:val="single"/>
        </w:rPr>
        <w:t xml:space="preserve"> -</w:t>
      </w:r>
      <w:r w:rsidR="008A13B4" w:rsidRPr="0086046F">
        <w:rPr>
          <w:b/>
          <w:bCs/>
          <w:sz w:val="24"/>
          <w:szCs w:val="24"/>
          <w:u w:val="single"/>
        </w:rPr>
        <w:t>requestlic</w:t>
      </w:r>
      <w:r w:rsidR="0094037C" w:rsidRPr="0086046F">
        <w:rPr>
          <w:b/>
          <w:bCs/>
          <w:sz w:val="24"/>
          <w:szCs w:val="24"/>
          <w:u w:val="single"/>
        </w:rPr>
        <w:t xml:space="preserve"> </w:t>
      </w:r>
      <w:r w:rsidRPr="0086046F">
        <w:rPr>
          <w:sz w:val="24"/>
          <w:szCs w:val="24"/>
        </w:rPr>
        <w:t xml:space="preserve">on the particular </w:t>
      </w:r>
      <w:r w:rsidR="00C96875" w:rsidRPr="0086046F">
        <w:rPr>
          <w:sz w:val="24"/>
          <w:szCs w:val="24"/>
        </w:rPr>
        <w:t>s</w:t>
      </w:r>
      <w:r w:rsidRPr="0086046F">
        <w:rPr>
          <w:sz w:val="24"/>
          <w:szCs w:val="24"/>
        </w:rPr>
        <w:t>ystem where they will be using Daisy Product.</w:t>
      </w:r>
    </w:p>
    <w:p w14:paraId="0EC4AA48" w14:textId="77777777" w:rsidR="00F27B03" w:rsidRPr="0086046F" w:rsidRDefault="00F27B03" w:rsidP="00FA08B5">
      <w:pPr>
        <w:rPr>
          <w:sz w:val="28"/>
          <w:szCs w:val="28"/>
        </w:rPr>
      </w:pPr>
    </w:p>
    <w:p w14:paraId="1A1E9DC9" w14:textId="3ADEC1FC" w:rsidR="00C360ED" w:rsidRPr="00C02854" w:rsidRDefault="00C360ED" w:rsidP="00FA08B5">
      <w:pPr>
        <w:rPr>
          <w:b/>
          <w:bCs/>
          <w:sz w:val="26"/>
          <w:szCs w:val="26"/>
        </w:rPr>
      </w:pPr>
      <w:r w:rsidRPr="00C02854">
        <w:rPr>
          <w:b/>
          <w:bCs/>
          <w:sz w:val="26"/>
          <w:szCs w:val="26"/>
        </w:rPr>
        <w:t>Step No 2:</w:t>
      </w:r>
    </w:p>
    <w:p w14:paraId="2FF43876" w14:textId="21BADE96" w:rsidR="00AB15B7" w:rsidRPr="0086046F" w:rsidRDefault="003603E9" w:rsidP="00FA08B5">
      <w:pPr>
        <w:rPr>
          <w:sz w:val="28"/>
          <w:szCs w:val="28"/>
        </w:rPr>
      </w:pPr>
      <w:r w:rsidRPr="0086046F">
        <w:rPr>
          <w:sz w:val="24"/>
          <w:szCs w:val="24"/>
        </w:rPr>
        <w:t xml:space="preserve"> </w:t>
      </w:r>
      <w:r w:rsidR="00C360ED" w:rsidRPr="0086046F">
        <w:rPr>
          <w:sz w:val="24"/>
          <w:szCs w:val="24"/>
        </w:rPr>
        <w:t>User need to enter</w:t>
      </w:r>
      <w:r w:rsidRPr="0086046F">
        <w:rPr>
          <w:sz w:val="24"/>
          <w:szCs w:val="24"/>
        </w:rPr>
        <w:t xml:space="preserve"> details like Project Name, Contact Person Name, Email_ID.</w:t>
      </w:r>
      <w:r w:rsidR="007A7020" w:rsidRPr="0086046F">
        <w:rPr>
          <w:sz w:val="24"/>
          <w:szCs w:val="24"/>
        </w:rPr>
        <w:t xml:space="preserve"> </w:t>
      </w:r>
      <w:r w:rsidR="000136B7" w:rsidRPr="0086046F">
        <w:rPr>
          <w:sz w:val="24"/>
          <w:szCs w:val="24"/>
        </w:rPr>
        <w:t>The System details like HostName, Machine Address an</w:t>
      </w:r>
      <w:r w:rsidR="0086046F" w:rsidRPr="0086046F">
        <w:rPr>
          <w:sz w:val="24"/>
          <w:szCs w:val="24"/>
        </w:rPr>
        <w:t xml:space="preserve">d </w:t>
      </w:r>
      <w:r w:rsidR="000136B7" w:rsidRPr="0086046F">
        <w:rPr>
          <w:sz w:val="24"/>
          <w:szCs w:val="24"/>
        </w:rPr>
        <w:t>Current</w:t>
      </w:r>
      <w:r w:rsidR="0086046F" w:rsidRPr="0086046F">
        <w:rPr>
          <w:sz w:val="24"/>
          <w:szCs w:val="24"/>
        </w:rPr>
        <w:t xml:space="preserve"> </w:t>
      </w:r>
      <w:r w:rsidR="000136B7" w:rsidRPr="0086046F">
        <w:rPr>
          <w:sz w:val="24"/>
          <w:szCs w:val="24"/>
        </w:rPr>
        <w:t xml:space="preserve">Date </w:t>
      </w:r>
      <w:r w:rsidR="00CC2828" w:rsidRPr="0086046F">
        <w:rPr>
          <w:sz w:val="24"/>
          <w:szCs w:val="24"/>
        </w:rPr>
        <w:t xml:space="preserve">will be </w:t>
      </w:r>
      <w:r w:rsidR="00CC2828" w:rsidRPr="003D4D6D">
        <w:rPr>
          <w:sz w:val="24"/>
          <w:szCs w:val="24"/>
        </w:rPr>
        <w:lastRenderedPageBreak/>
        <w:t>automatica</w:t>
      </w:r>
      <w:r w:rsidR="0086046F" w:rsidRPr="003D4D6D">
        <w:rPr>
          <w:sz w:val="24"/>
          <w:szCs w:val="24"/>
        </w:rPr>
        <w:t>lly generated.</w:t>
      </w:r>
      <w:r w:rsidR="0086046F" w:rsidRPr="0086046F">
        <w:rPr>
          <w:noProof/>
          <w:sz w:val="28"/>
          <w:szCs w:val="28"/>
        </w:rPr>
        <w:drawing>
          <wp:inline distT="0" distB="0" distL="0" distR="0" wp14:anchorId="4A8F7415" wp14:editId="58FA945F">
            <wp:extent cx="5602605" cy="2922270"/>
            <wp:effectExtent l="19050" t="19050" r="1714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47" b="7403"/>
                    <a:stretch/>
                  </pic:blipFill>
                  <pic:spPr bwMode="auto">
                    <a:xfrm>
                      <a:off x="0" y="0"/>
                      <a:ext cx="5603830" cy="29229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72482" w14:textId="7E7D14B3" w:rsidR="00875348" w:rsidRPr="00C02854" w:rsidRDefault="008F07AB" w:rsidP="00FA08B5">
      <w:pPr>
        <w:rPr>
          <w:sz w:val="26"/>
          <w:szCs w:val="26"/>
        </w:rPr>
      </w:pPr>
      <w:r w:rsidRPr="00C02854">
        <w:rPr>
          <w:b/>
          <w:bCs/>
          <w:sz w:val="26"/>
          <w:szCs w:val="26"/>
        </w:rPr>
        <w:t xml:space="preserve">Step No </w:t>
      </w:r>
      <w:r w:rsidRPr="00C02854">
        <w:rPr>
          <w:sz w:val="26"/>
          <w:szCs w:val="26"/>
        </w:rPr>
        <w:t>3</w:t>
      </w:r>
      <w:r w:rsidR="000B3A65" w:rsidRPr="00C02854">
        <w:rPr>
          <w:sz w:val="26"/>
          <w:szCs w:val="26"/>
        </w:rPr>
        <w:t>:</w:t>
      </w:r>
    </w:p>
    <w:p w14:paraId="00F47E1E" w14:textId="3792DED5" w:rsidR="007126F6" w:rsidRPr="0086046F" w:rsidRDefault="006374CC" w:rsidP="00FA08B5">
      <w:pPr>
        <w:rPr>
          <w:sz w:val="24"/>
          <w:szCs w:val="24"/>
        </w:rPr>
      </w:pPr>
      <w:r w:rsidRPr="0086046F">
        <w:rPr>
          <w:sz w:val="24"/>
          <w:szCs w:val="24"/>
        </w:rPr>
        <w:t>The</w:t>
      </w:r>
      <w:r w:rsidR="00AB15B7" w:rsidRPr="0086046F">
        <w:rPr>
          <w:sz w:val="24"/>
          <w:szCs w:val="24"/>
        </w:rPr>
        <w:t xml:space="preserve"> </w:t>
      </w:r>
      <w:r w:rsidR="00AB15B7" w:rsidRPr="0086046F">
        <w:rPr>
          <w:b/>
          <w:bCs/>
          <w:sz w:val="24"/>
          <w:szCs w:val="24"/>
        </w:rPr>
        <w:t>Cust_Data.enc</w:t>
      </w:r>
      <w:r w:rsidRPr="0086046F">
        <w:rPr>
          <w:sz w:val="24"/>
          <w:szCs w:val="24"/>
        </w:rPr>
        <w:t xml:space="preserve"> file will be created</w:t>
      </w:r>
      <w:r w:rsidR="0064256D" w:rsidRPr="0086046F">
        <w:rPr>
          <w:sz w:val="24"/>
          <w:szCs w:val="24"/>
        </w:rPr>
        <w:t xml:space="preserve"> </w:t>
      </w:r>
      <w:r w:rsidR="00AB15B7" w:rsidRPr="0086046F">
        <w:rPr>
          <w:sz w:val="24"/>
          <w:szCs w:val="24"/>
        </w:rPr>
        <w:t xml:space="preserve">in DaisyBin </w:t>
      </w:r>
      <w:r w:rsidR="0064256D" w:rsidRPr="0086046F">
        <w:rPr>
          <w:sz w:val="24"/>
          <w:szCs w:val="24"/>
        </w:rPr>
        <w:t>from the above details and the file will be</w:t>
      </w:r>
      <w:r w:rsidR="00027B7C" w:rsidRPr="0086046F">
        <w:rPr>
          <w:sz w:val="24"/>
          <w:szCs w:val="24"/>
        </w:rPr>
        <w:t xml:space="preserve"> </w:t>
      </w:r>
      <w:r w:rsidR="0064256D" w:rsidRPr="0086046F">
        <w:rPr>
          <w:sz w:val="24"/>
          <w:szCs w:val="24"/>
        </w:rPr>
        <w:t xml:space="preserve">encrypted </w:t>
      </w:r>
      <w:r w:rsidR="00AB15B7" w:rsidRPr="0086046F">
        <w:rPr>
          <w:sz w:val="24"/>
          <w:szCs w:val="24"/>
        </w:rPr>
        <w:t>by</w:t>
      </w:r>
      <w:r w:rsidR="00F80288" w:rsidRPr="0086046F">
        <w:rPr>
          <w:sz w:val="24"/>
          <w:szCs w:val="24"/>
        </w:rPr>
        <w:t xml:space="preserve"> Salt IV will be generated</w:t>
      </w:r>
      <w:r w:rsidR="005E14DF" w:rsidRPr="0086046F">
        <w:rPr>
          <w:sz w:val="24"/>
          <w:szCs w:val="24"/>
        </w:rPr>
        <w:t>.</w:t>
      </w:r>
    </w:p>
    <w:p w14:paraId="728EA3F0" w14:textId="1AAB891E" w:rsidR="00AB15B7" w:rsidRPr="0086046F" w:rsidRDefault="00AB15B7" w:rsidP="00FA08B5">
      <w:pPr>
        <w:rPr>
          <w:sz w:val="28"/>
          <w:szCs w:val="28"/>
        </w:rPr>
      </w:pPr>
      <w:r w:rsidRPr="0086046F">
        <w:rPr>
          <w:noProof/>
          <w:sz w:val="28"/>
          <w:szCs w:val="28"/>
        </w:rPr>
        <w:drawing>
          <wp:inline distT="0" distB="0" distL="0" distR="0" wp14:anchorId="41B816C5" wp14:editId="29F3B577">
            <wp:extent cx="5602605" cy="2896481"/>
            <wp:effectExtent l="19050" t="19050" r="17145" b="1841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" b="8235"/>
                    <a:stretch/>
                  </pic:blipFill>
                  <pic:spPr bwMode="auto">
                    <a:xfrm>
                      <a:off x="0" y="0"/>
                      <a:ext cx="5602969" cy="2896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441D" w14:textId="77777777" w:rsidR="00C236E8" w:rsidRPr="0086046F" w:rsidRDefault="00C236E8" w:rsidP="00FA08B5">
      <w:pPr>
        <w:rPr>
          <w:sz w:val="28"/>
          <w:szCs w:val="28"/>
        </w:rPr>
      </w:pPr>
    </w:p>
    <w:p w14:paraId="72749694" w14:textId="45CBB944" w:rsidR="00A33995" w:rsidRPr="00C02854" w:rsidRDefault="00A33995" w:rsidP="00FA08B5">
      <w:pPr>
        <w:rPr>
          <w:b/>
          <w:bCs/>
          <w:sz w:val="26"/>
          <w:szCs w:val="26"/>
        </w:rPr>
      </w:pPr>
      <w:r w:rsidRPr="00C02854">
        <w:rPr>
          <w:b/>
          <w:bCs/>
          <w:sz w:val="26"/>
          <w:szCs w:val="26"/>
        </w:rPr>
        <w:lastRenderedPageBreak/>
        <w:t>Step No 4:</w:t>
      </w:r>
    </w:p>
    <w:p w14:paraId="30F03BA6" w14:textId="63D7FE45" w:rsidR="00A33995" w:rsidRPr="0086046F" w:rsidRDefault="00A33995" w:rsidP="00FA08B5">
      <w:pPr>
        <w:rPr>
          <w:sz w:val="24"/>
          <w:szCs w:val="24"/>
        </w:rPr>
      </w:pPr>
      <w:r w:rsidRPr="0086046F">
        <w:rPr>
          <w:sz w:val="24"/>
          <w:szCs w:val="24"/>
        </w:rPr>
        <w:t>The User will Share the</w:t>
      </w:r>
      <w:r w:rsidR="00AB15B7" w:rsidRPr="0086046F">
        <w:rPr>
          <w:sz w:val="24"/>
          <w:szCs w:val="24"/>
        </w:rPr>
        <w:t xml:space="preserve"> Cust_Data.enc file with the Daisy POC.</w:t>
      </w:r>
    </w:p>
    <w:p w14:paraId="553B8F36" w14:textId="68F1DEC2" w:rsidR="002838FF" w:rsidRPr="0086046F" w:rsidRDefault="002838FF" w:rsidP="00710A63">
      <w:pPr>
        <w:rPr>
          <w:sz w:val="28"/>
          <w:szCs w:val="28"/>
        </w:rPr>
      </w:pPr>
    </w:p>
    <w:p w14:paraId="2AB0824A" w14:textId="54ABF81E" w:rsidR="002E6AB3" w:rsidRPr="0086046F" w:rsidRDefault="0081102F" w:rsidP="0081102F">
      <w:pPr>
        <w:rPr>
          <w:sz w:val="28"/>
          <w:szCs w:val="28"/>
        </w:rPr>
      </w:pPr>
      <w:r w:rsidRPr="00C02854">
        <w:rPr>
          <w:b/>
          <w:bCs/>
          <w:sz w:val="26"/>
          <w:szCs w:val="26"/>
        </w:rPr>
        <w:t>Step No</w:t>
      </w:r>
      <w:r w:rsidR="00710A63" w:rsidRPr="00C02854">
        <w:rPr>
          <w:b/>
          <w:bCs/>
          <w:sz w:val="26"/>
          <w:szCs w:val="26"/>
        </w:rPr>
        <w:t>.6</w:t>
      </w:r>
      <w:r w:rsidRPr="0086046F">
        <w:rPr>
          <w:b/>
          <w:bCs/>
          <w:sz w:val="28"/>
          <w:szCs w:val="28"/>
        </w:rPr>
        <w:t>:</w:t>
      </w:r>
      <w:r w:rsidRPr="0086046F">
        <w:rPr>
          <w:sz w:val="28"/>
          <w:szCs w:val="28"/>
        </w:rPr>
        <w:t xml:space="preserve"> </w:t>
      </w:r>
      <w:r w:rsidRPr="0086046F">
        <w:rPr>
          <w:sz w:val="24"/>
          <w:szCs w:val="24"/>
        </w:rPr>
        <w:t xml:space="preserve">Now POC will share </w:t>
      </w:r>
      <w:r w:rsidR="00382A2F" w:rsidRPr="0086046F">
        <w:rPr>
          <w:b/>
          <w:bCs/>
          <w:sz w:val="24"/>
          <w:szCs w:val="24"/>
        </w:rPr>
        <w:t>Daisy</w:t>
      </w:r>
      <w:r w:rsidR="00292A49" w:rsidRPr="0086046F">
        <w:rPr>
          <w:b/>
          <w:bCs/>
          <w:sz w:val="24"/>
          <w:szCs w:val="24"/>
        </w:rPr>
        <w:t>_HostName.lic</w:t>
      </w:r>
      <w:r w:rsidR="00292A49" w:rsidRPr="0086046F">
        <w:rPr>
          <w:sz w:val="24"/>
          <w:szCs w:val="24"/>
        </w:rPr>
        <w:t xml:space="preserve"> </w:t>
      </w:r>
      <w:r w:rsidRPr="0086046F">
        <w:rPr>
          <w:sz w:val="24"/>
          <w:szCs w:val="24"/>
        </w:rPr>
        <w:t>with Client and Client will put lic file in DaisyBin folder to use Daisy.</w:t>
      </w:r>
    </w:p>
    <w:p w14:paraId="5A8AEECB" w14:textId="1EF7CA33" w:rsidR="002E6AB3" w:rsidRPr="0086046F" w:rsidRDefault="002E6AB3" w:rsidP="0081102F">
      <w:pPr>
        <w:rPr>
          <w:sz w:val="28"/>
          <w:szCs w:val="28"/>
        </w:rPr>
      </w:pPr>
    </w:p>
    <w:p w14:paraId="7AD48B0D" w14:textId="7337A486" w:rsidR="00EF3E97" w:rsidRPr="0086046F" w:rsidRDefault="001E5966" w:rsidP="0081102F">
      <w:pPr>
        <w:rPr>
          <w:sz w:val="24"/>
          <w:szCs w:val="24"/>
        </w:rPr>
      </w:pPr>
      <w:r w:rsidRPr="00C02854">
        <w:rPr>
          <w:b/>
          <w:bCs/>
          <w:sz w:val="26"/>
          <w:szCs w:val="26"/>
        </w:rPr>
        <w:t>Step No.</w:t>
      </w:r>
      <w:r w:rsidR="00710A63" w:rsidRPr="00C02854">
        <w:rPr>
          <w:b/>
          <w:bCs/>
          <w:sz w:val="26"/>
          <w:szCs w:val="26"/>
        </w:rPr>
        <w:t>7</w:t>
      </w:r>
      <w:r w:rsidRPr="0086046F">
        <w:rPr>
          <w:b/>
          <w:bCs/>
          <w:sz w:val="28"/>
          <w:szCs w:val="28"/>
        </w:rPr>
        <w:t>:</w:t>
      </w:r>
      <w:r w:rsidRPr="0086046F">
        <w:rPr>
          <w:sz w:val="28"/>
          <w:szCs w:val="28"/>
        </w:rPr>
        <w:t xml:space="preserve"> </w:t>
      </w:r>
      <w:r w:rsidRPr="0086046F">
        <w:rPr>
          <w:sz w:val="24"/>
          <w:szCs w:val="24"/>
        </w:rPr>
        <w:t xml:space="preserve">Client need to give permission to </w:t>
      </w:r>
      <w:r w:rsidR="00BD280A">
        <w:rPr>
          <w:sz w:val="24"/>
          <w:szCs w:val="24"/>
        </w:rPr>
        <w:t>L</w:t>
      </w:r>
      <w:r w:rsidRPr="0086046F">
        <w:rPr>
          <w:sz w:val="24"/>
          <w:szCs w:val="24"/>
        </w:rPr>
        <w:t>inux system for execution of RunDaisy.sh script file</w:t>
      </w:r>
      <w:r w:rsidR="00EF3E97" w:rsidRPr="0086046F">
        <w:rPr>
          <w:sz w:val="24"/>
          <w:szCs w:val="24"/>
        </w:rPr>
        <w:t>, use following command</w:t>
      </w:r>
      <w:r w:rsidRPr="0086046F">
        <w:rPr>
          <w:sz w:val="24"/>
          <w:szCs w:val="24"/>
        </w:rPr>
        <w:t>:</w:t>
      </w:r>
    </w:p>
    <w:p w14:paraId="47296197" w14:textId="51746F09" w:rsidR="001E5966" w:rsidRPr="0086046F" w:rsidRDefault="001E5966" w:rsidP="00EF3E97">
      <w:pPr>
        <w:ind w:left="1440" w:firstLine="720"/>
        <w:rPr>
          <w:sz w:val="28"/>
          <w:szCs w:val="28"/>
        </w:rPr>
      </w:pPr>
      <w:r w:rsidRPr="0086046F">
        <w:rPr>
          <w:sz w:val="28"/>
          <w:szCs w:val="28"/>
        </w:rPr>
        <w:t xml:space="preserve"> “</w:t>
      </w:r>
      <w:r w:rsidRPr="0086046F">
        <w:rPr>
          <w:b/>
          <w:bCs/>
          <w:sz w:val="28"/>
          <w:szCs w:val="28"/>
        </w:rPr>
        <w:t>chmod u+x RunDaisy.sh</w:t>
      </w:r>
      <w:r w:rsidRPr="0086046F">
        <w:rPr>
          <w:sz w:val="28"/>
          <w:szCs w:val="28"/>
        </w:rPr>
        <w:t>”</w:t>
      </w:r>
    </w:p>
    <w:p w14:paraId="2604A7D8" w14:textId="0854C21B" w:rsidR="0081102F" w:rsidRPr="0086046F" w:rsidRDefault="0081102F" w:rsidP="0081102F">
      <w:pPr>
        <w:rPr>
          <w:sz w:val="28"/>
          <w:szCs w:val="28"/>
        </w:rPr>
      </w:pPr>
    </w:p>
    <w:p w14:paraId="36A73191" w14:textId="70BF9524" w:rsidR="002E6AB3" w:rsidRDefault="002E6AB3" w:rsidP="0081102F">
      <w:pPr>
        <w:rPr>
          <w:sz w:val="28"/>
          <w:szCs w:val="28"/>
        </w:rPr>
      </w:pPr>
    </w:p>
    <w:p w14:paraId="52F247D3" w14:textId="77777777" w:rsidR="00C02854" w:rsidRDefault="00C02854" w:rsidP="0081102F">
      <w:pPr>
        <w:rPr>
          <w:b/>
          <w:bCs/>
          <w:color w:val="00B0F0"/>
          <w:sz w:val="28"/>
          <w:szCs w:val="28"/>
          <w:u w:val="single"/>
        </w:rPr>
      </w:pPr>
    </w:p>
    <w:p w14:paraId="0BEA0861" w14:textId="77777777" w:rsidR="00C02854" w:rsidRDefault="00C02854" w:rsidP="0081102F">
      <w:pPr>
        <w:rPr>
          <w:b/>
          <w:bCs/>
          <w:color w:val="00B0F0"/>
          <w:sz w:val="28"/>
          <w:szCs w:val="28"/>
          <w:u w:val="single"/>
        </w:rPr>
      </w:pPr>
    </w:p>
    <w:p w14:paraId="1B2A004F" w14:textId="77777777" w:rsidR="00C02854" w:rsidRDefault="00C02854" w:rsidP="0081102F">
      <w:pPr>
        <w:rPr>
          <w:b/>
          <w:bCs/>
          <w:color w:val="00B0F0"/>
          <w:sz w:val="28"/>
          <w:szCs w:val="28"/>
          <w:u w:val="single"/>
        </w:rPr>
      </w:pPr>
    </w:p>
    <w:p w14:paraId="4BFE6CAE" w14:textId="2AB98A96" w:rsidR="002E6AB3" w:rsidRDefault="000E1B2D" w:rsidP="00C02854">
      <w:pPr>
        <w:rPr>
          <w:b/>
          <w:bCs/>
          <w:color w:val="00B0F0"/>
          <w:sz w:val="26"/>
          <w:szCs w:val="26"/>
          <w:u w:val="single"/>
        </w:rPr>
      </w:pPr>
      <w:r w:rsidRPr="00C02854">
        <w:rPr>
          <w:b/>
          <w:bCs/>
          <w:color w:val="00B0F0"/>
          <w:sz w:val="26"/>
          <w:szCs w:val="26"/>
          <w:u w:val="single"/>
        </w:rPr>
        <w:t>Troubleshooting</w:t>
      </w:r>
    </w:p>
    <w:p w14:paraId="2B066879" w14:textId="77777777" w:rsidR="00C02854" w:rsidRPr="00C02854" w:rsidRDefault="00C02854" w:rsidP="00C02854">
      <w:pPr>
        <w:rPr>
          <w:rStyle w:val="Emphasis"/>
          <w:b/>
          <w:bCs/>
          <w:i w:val="0"/>
          <w:iCs w:val="0"/>
          <w:color w:val="00B0F0"/>
          <w:sz w:val="26"/>
          <w:szCs w:val="26"/>
          <w:u w:val="single"/>
        </w:rPr>
      </w:pPr>
    </w:p>
    <w:p w14:paraId="43FB6F2F" w14:textId="6C320C8F" w:rsidR="00DA36EB" w:rsidRPr="00C02854" w:rsidRDefault="00DA36EB" w:rsidP="00DA36EB">
      <w:pPr>
        <w:rPr>
          <w:b/>
          <w:bCs/>
          <w:sz w:val="26"/>
          <w:szCs w:val="26"/>
        </w:rPr>
      </w:pPr>
      <w:r w:rsidRPr="00C02854">
        <w:rPr>
          <w:b/>
          <w:bCs/>
          <w:sz w:val="26"/>
          <w:szCs w:val="26"/>
        </w:rPr>
        <w:t>Solutions to above problems if above steps aren’t executed properly.</w:t>
      </w:r>
    </w:p>
    <w:p w14:paraId="24CCB0D7" w14:textId="129FCDAD" w:rsidR="00C02854" w:rsidRPr="005B177F" w:rsidRDefault="00DA36EB" w:rsidP="005B177F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6046F">
        <w:rPr>
          <w:sz w:val="24"/>
          <w:szCs w:val="24"/>
        </w:rPr>
        <w:t xml:space="preserve">"Machine_Name.lic" file which </w:t>
      </w:r>
      <w:r w:rsidR="0086046F" w:rsidRPr="0086046F">
        <w:rPr>
          <w:sz w:val="24"/>
          <w:szCs w:val="24"/>
        </w:rPr>
        <w:t>contains invalid</w:t>
      </w:r>
      <w:r w:rsidRPr="0086046F">
        <w:rPr>
          <w:sz w:val="24"/>
          <w:szCs w:val="24"/>
        </w:rPr>
        <w:t xml:space="preserve"> key:</w:t>
      </w:r>
    </w:p>
    <w:p w14:paraId="7CD78056" w14:textId="0CD042CB" w:rsidR="00487D25" w:rsidRDefault="00DA36EB" w:rsidP="007D1A2A">
      <w:pPr>
        <w:pStyle w:val="ListParagraph"/>
        <w:rPr>
          <w:sz w:val="28"/>
          <w:szCs w:val="28"/>
        </w:rPr>
      </w:pPr>
      <w:r w:rsidRPr="0086046F">
        <w:rPr>
          <w:noProof/>
          <w:sz w:val="28"/>
          <w:szCs w:val="28"/>
        </w:rPr>
        <w:lastRenderedPageBreak/>
        <w:drawing>
          <wp:inline distT="0" distB="0" distL="0" distR="0" wp14:anchorId="3DEE01E1" wp14:editId="221D9402">
            <wp:extent cx="5612130" cy="3156585"/>
            <wp:effectExtent l="19050" t="19050" r="26670" b="2476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F2DFA" w14:textId="71B3AD8E" w:rsidR="00C02854" w:rsidRDefault="00C02854" w:rsidP="007D1A2A">
      <w:pPr>
        <w:pStyle w:val="ListParagraph"/>
        <w:rPr>
          <w:sz w:val="28"/>
          <w:szCs w:val="28"/>
        </w:rPr>
      </w:pPr>
    </w:p>
    <w:p w14:paraId="15160358" w14:textId="088B0A09" w:rsidR="00C02854" w:rsidRDefault="00C02854" w:rsidP="007D1A2A">
      <w:pPr>
        <w:pStyle w:val="ListParagraph"/>
        <w:rPr>
          <w:sz w:val="28"/>
          <w:szCs w:val="28"/>
        </w:rPr>
      </w:pPr>
    </w:p>
    <w:p w14:paraId="590C9E2F" w14:textId="541D63A4" w:rsidR="00C02854" w:rsidRDefault="00C02854" w:rsidP="007D1A2A">
      <w:pPr>
        <w:pStyle w:val="ListParagraph"/>
        <w:rPr>
          <w:sz w:val="28"/>
          <w:szCs w:val="28"/>
        </w:rPr>
      </w:pPr>
    </w:p>
    <w:p w14:paraId="06845A02" w14:textId="1E7DA086" w:rsidR="00C02854" w:rsidRDefault="00C02854" w:rsidP="007D1A2A">
      <w:pPr>
        <w:pStyle w:val="ListParagraph"/>
        <w:rPr>
          <w:sz w:val="28"/>
          <w:szCs w:val="28"/>
        </w:rPr>
      </w:pPr>
    </w:p>
    <w:p w14:paraId="5483E515" w14:textId="62F83D81" w:rsidR="00C02854" w:rsidRDefault="00C02854" w:rsidP="007D1A2A">
      <w:pPr>
        <w:pStyle w:val="ListParagraph"/>
        <w:rPr>
          <w:sz w:val="28"/>
          <w:szCs w:val="28"/>
        </w:rPr>
      </w:pPr>
    </w:p>
    <w:p w14:paraId="685C66C3" w14:textId="3BDF2C12" w:rsidR="00C02854" w:rsidRDefault="00C02854" w:rsidP="007D1A2A">
      <w:pPr>
        <w:pStyle w:val="ListParagraph"/>
        <w:rPr>
          <w:sz w:val="28"/>
          <w:szCs w:val="28"/>
        </w:rPr>
      </w:pPr>
    </w:p>
    <w:p w14:paraId="7BAA7139" w14:textId="54C68ADF" w:rsidR="00C02854" w:rsidRDefault="00C02854" w:rsidP="007D1A2A">
      <w:pPr>
        <w:pStyle w:val="ListParagraph"/>
        <w:rPr>
          <w:sz w:val="28"/>
          <w:szCs w:val="28"/>
        </w:rPr>
      </w:pPr>
    </w:p>
    <w:p w14:paraId="5FCA6DE4" w14:textId="73E6BEB5" w:rsidR="00C02854" w:rsidRDefault="00C02854" w:rsidP="007D1A2A">
      <w:pPr>
        <w:pStyle w:val="ListParagraph"/>
        <w:rPr>
          <w:sz w:val="28"/>
          <w:szCs w:val="28"/>
        </w:rPr>
      </w:pPr>
    </w:p>
    <w:p w14:paraId="762F21C2" w14:textId="092F00FF" w:rsidR="00C02854" w:rsidRDefault="00C02854" w:rsidP="007D1A2A">
      <w:pPr>
        <w:pStyle w:val="ListParagraph"/>
        <w:rPr>
          <w:sz w:val="28"/>
          <w:szCs w:val="28"/>
        </w:rPr>
      </w:pPr>
    </w:p>
    <w:p w14:paraId="6B45F14E" w14:textId="75471FCA" w:rsidR="00C02854" w:rsidRDefault="00C02854" w:rsidP="007D1A2A">
      <w:pPr>
        <w:pStyle w:val="ListParagraph"/>
        <w:rPr>
          <w:sz w:val="28"/>
          <w:szCs w:val="28"/>
        </w:rPr>
      </w:pPr>
    </w:p>
    <w:p w14:paraId="694582D8" w14:textId="77777777" w:rsidR="00C02854" w:rsidRPr="008D3DD5" w:rsidRDefault="00C02854" w:rsidP="008D3DD5">
      <w:pPr>
        <w:rPr>
          <w:sz w:val="28"/>
          <w:szCs w:val="28"/>
        </w:rPr>
      </w:pPr>
    </w:p>
    <w:p w14:paraId="0D89158A" w14:textId="1D6D7FE5" w:rsidR="00DA36EB" w:rsidRPr="00C02854" w:rsidRDefault="00DA36EB" w:rsidP="00C02854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86046F">
        <w:rPr>
          <w:sz w:val="24"/>
          <w:szCs w:val="24"/>
        </w:rPr>
        <w:t>DaisyBin NOT contains "Machine_Name.lic".</w:t>
      </w:r>
      <w:r w:rsidR="00C02854">
        <w:rPr>
          <w:sz w:val="24"/>
          <w:szCs w:val="24"/>
        </w:rPr>
        <w:t xml:space="preserve"> </w:t>
      </w:r>
      <w:r w:rsidR="00A51210" w:rsidRPr="00C02854">
        <w:rPr>
          <w:sz w:val="24"/>
          <w:szCs w:val="24"/>
        </w:rPr>
        <w:t xml:space="preserve">It will indicate DaisyBin folder isn’t have .lic file in it.  </w:t>
      </w:r>
    </w:p>
    <w:p w14:paraId="2390FDBB" w14:textId="41E30673" w:rsidR="00DA36EB" w:rsidRPr="0086046F" w:rsidRDefault="00DA36EB" w:rsidP="00DA36EB">
      <w:pPr>
        <w:pStyle w:val="ListParagraph"/>
        <w:rPr>
          <w:color w:val="FF0000"/>
          <w:sz w:val="28"/>
          <w:szCs w:val="28"/>
        </w:rPr>
      </w:pPr>
      <w:r w:rsidRPr="0086046F">
        <w:rPr>
          <w:noProof/>
          <w:sz w:val="28"/>
          <w:szCs w:val="28"/>
        </w:rPr>
        <w:lastRenderedPageBreak/>
        <w:drawing>
          <wp:inline distT="0" distB="0" distL="0" distR="0" wp14:anchorId="3D7B4E1B" wp14:editId="32A4412D">
            <wp:extent cx="5607967" cy="2964815"/>
            <wp:effectExtent l="19050" t="19050" r="12065" b="260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" b="6063"/>
                    <a:stretch/>
                  </pic:blipFill>
                  <pic:spPr bwMode="auto">
                    <a:xfrm>
                      <a:off x="0" y="0"/>
                      <a:ext cx="5608682" cy="2965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78D8" w14:textId="77777777" w:rsidR="00D10385" w:rsidRPr="0086046F" w:rsidRDefault="00D10385" w:rsidP="00445381">
      <w:pPr>
        <w:rPr>
          <w:sz w:val="28"/>
          <w:szCs w:val="28"/>
        </w:rPr>
      </w:pPr>
    </w:p>
    <w:p w14:paraId="569C58F8" w14:textId="46772E3F" w:rsidR="006102B9" w:rsidRPr="00487D25" w:rsidRDefault="00622D15" w:rsidP="006102B9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487D25">
        <w:rPr>
          <w:sz w:val="24"/>
          <w:szCs w:val="24"/>
        </w:rPr>
        <w:t>If file Daisy.Lic fileName is written correctly and valid then:</w:t>
      </w:r>
    </w:p>
    <w:p w14:paraId="0A673451" w14:textId="6535FAE1" w:rsidR="001D21A0" w:rsidRPr="0086046F" w:rsidRDefault="00622D15" w:rsidP="00710A63">
      <w:pPr>
        <w:pStyle w:val="ListParagraph"/>
        <w:rPr>
          <w:sz w:val="28"/>
          <w:szCs w:val="28"/>
        </w:rPr>
      </w:pPr>
      <w:r w:rsidRPr="0086046F">
        <w:rPr>
          <w:noProof/>
          <w:sz w:val="28"/>
          <w:szCs w:val="28"/>
        </w:rPr>
        <w:drawing>
          <wp:inline distT="0" distB="0" distL="0" distR="0" wp14:anchorId="564AED8F" wp14:editId="0D93B460">
            <wp:extent cx="5612130" cy="3156585"/>
            <wp:effectExtent l="0" t="0" r="7620" b="571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1A0" w:rsidRPr="0086046F" w:rsidSect="00DE5927">
      <w:pgSz w:w="12240" w:h="15840"/>
      <w:pgMar w:top="2268" w:right="1701" w:bottom="2268" w:left="1701" w:header="851" w:footer="8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C5A49" w14:textId="77777777" w:rsidR="007D2536" w:rsidRDefault="007D2536" w:rsidP="00135E86">
      <w:r>
        <w:separator/>
      </w:r>
    </w:p>
    <w:p w14:paraId="48007338" w14:textId="77777777" w:rsidR="007D2536" w:rsidRDefault="007D2536" w:rsidP="00135E86"/>
  </w:endnote>
  <w:endnote w:type="continuationSeparator" w:id="0">
    <w:p w14:paraId="411BA673" w14:textId="77777777" w:rsidR="007D2536" w:rsidRDefault="007D2536" w:rsidP="00135E86">
      <w:r>
        <w:continuationSeparator/>
      </w:r>
    </w:p>
    <w:p w14:paraId="5CCD50A8" w14:textId="77777777" w:rsidR="007D2536" w:rsidRDefault="007D2536" w:rsidP="00135E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977413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E39C92D" w14:textId="77777777" w:rsidR="00B0472C" w:rsidRDefault="00B0472C" w:rsidP="00135E86">
        <w:pPr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E7BC48" w14:textId="77777777" w:rsidR="00B0472C" w:rsidRDefault="00B0472C" w:rsidP="00135E86"/>
  <w:p w14:paraId="0A2EF698" w14:textId="77777777" w:rsidR="0053318A" w:rsidRDefault="0053318A" w:rsidP="00135E8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3A577" w14:textId="77777777" w:rsidR="00E8659D" w:rsidRPr="00E8659D" w:rsidRDefault="00E8659D" w:rsidP="00E8659D">
    <w:pPr>
      <w:rPr>
        <w:color w:val="7A787F"/>
        <w:sz w:val="16"/>
        <w:szCs w:val="16"/>
      </w:rPr>
    </w:pPr>
    <w:r w:rsidRPr="00E8659D">
      <w:rPr>
        <w:rStyle w:val="PageNumber"/>
        <w:b/>
        <w:bCs/>
      </w:rPr>
      <w:t>Persistent India</w:t>
    </w:r>
    <w:r>
      <w:rPr>
        <w:rStyle w:val="PageNumber"/>
      </w:rPr>
      <w:t xml:space="preserve"> </w:t>
    </w:r>
    <w:r w:rsidRPr="00E8659D">
      <w:rPr>
        <w:color w:val="7A787F"/>
        <w:sz w:val="16"/>
        <w:szCs w:val="16"/>
      </w:rPr>
      <w:t>Bhageerath, 402 Senapati Bapat Road, Pune 411 016</w:t>
    </w:r>
    <w:r>
      <w:rPr>
        <w:color w:val="7A787F"/>
        <w:sz w:val="16"/>
        <w:szCs w:val="16"/>
      </w:rPr>
      <w:t xml:space="preserve"> • </w:t>
    </w:r>
    <w:r w:rsidRPr="00E8659D">
      <w:rPr>
        <w:color w:val="7A787F"/>
        <w:sz w:val="16"/>
        <w:szCs w:val="16"/>
      </w:rPr>
      <w:t>+91 (20) 6703 0000</w:t>
    </w:r>
  </w:p>
  <w:p w14:paraId="19FFB56D" w14:textId="77777777" w:rsidR="00770847" w:rsidRDefault="00E8659D" w:rsidP="00770847">
    <w:pPr>
      <w:rPr>
        <w:color w:val="7A787F"/>
        <w:sz w:val="16"/>
        <w:szCs w:val="16"/>
      </w:rPr>
    </w:pPr>
    <w:r w:rsidRPr="00770847">
      <w:rPr>
        <w:rStyle w:val="PageNumber"/>
        <w:b/>
        <w:bCs/>
      </w:rPr>
      <w:t>Persistent USA</w:t>
    </w:r>
    <w:r>
      <w:rPr>
        <w:rStyle w:val="PageNumber"/>
      </w:rPr>
      <w:t xml:space="preserve"> </w:t>
    </w:r>
    <w:r w:rsidR="00770847" w:rsidRPr="00770847">
      <w:rPr>
        <w:color w:val="7A787F"/>
        <w:sz w:val="16"/>
        <w:szCs w:val="16"/>
      </w:rPr>
      <w:t>2055 Laurelwood Road,</w:t>
    </w:r>
    <w:r w:rsidR="00770847">
      <w:rPr>
        <w:color w:val="7A787F"/>
        <w:sz w:val="16"/>
        <w:szCs w:val="16"/>
      </w:rPr>
      <w:t xml:space="preserve"> </w:t>
    </w:r>
    <w:r w:rsidR="00770847" w:rsidRPr="00770847">
      <w:rPr>
        <w:color w:val="7A787F"/>
        <w:sz w:val="16"/>
        <w:szCs w:val="16"/>
      </w:rPr>
      <w:t>Suite 210,</w:t>
    </w:r>
    <w:r w:rsidR="00770847">
      <w:rPr>
        <w:color w:val="7A787F"/>
        <w:sz w:val="16"/>
        <w:szCs w:val="16"/>
      </w:rPr>
      <w:t xml:space="preserve"> </w:t>
    </w:r>
    <w:r w:rsidR="00770847" w:rsidRPr="00770847">
      <w:rPr>
        <w:color w:val="7A787F"/>
        <w:sz w:val="16"/>
        <w:szCs w:val="16"/>
      </w:rPr>
      <w:t>Santa Clara, CA 95054</w:t>
    </w:r>
    <w:r w:rsidR="00770847">
      <w:rPr>
        <w:color w:val="7A787F"/>
        <w:sz w:val="16"/>
        <w:szCs w:val="16"/>
      </w:rPr>
      <w:t xml:space="preserve"> • </w:t>
    </w:r>
    <w:r w:rsidR="00770847" w:rsidRPr="00770847">
      <w:rPr>
        <w:color w:val="7A787F"/>
        <w:sz w:val="16"/>
        <w:szCs w:val="16"/>
      </w:rPr>
      <w:t>+1 408 216 7010</w:t>
    </w:r>
  </w:p>
  <w:p w14:paraId="01DFDF5B" w14:textId="77777777" w:rsidR="00425A54" w:rsidRDefault="00425A54" w:rsidP="00135E86">
    <w:pPr>
      <w:rPr>
        <w:rStyle w:val="PageNumber"/>
      </w:rPr>
    </w:pPr>
  </w:p>
  <w:sdt>
    <w:sdtPr>
      <w:rPr>
        <w:rStyle w:val="PageNumber"/>
      </w:rPr>
      <w:id w:val="-16851275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8867D9" w14:textId="77777777" w:rsidR="0053318A" w:rsidRPr="00770847" w:rsidRDefault="00B0472C" w:rsidP="00135E86">
        <w:pPr>
          <w:rPr>
            <w:color w:val="7A787F"/>
            <w:sz w:val="16"/>
            <w:szCs w:val="16"/>
          </w:rPr>
        </w:pPr>
        <w:r w:rsidRPr="00310114">
          <w:rPr>
            <w:rStyle w:val="PageNumber"/>
          </w:rPr>
          <w:fldChar w:fldCharType="begin"/>
        </w:r>
        <w:r w:rsidRPr="00310114">
          <w:rPr>
            <w:rStyle w:val="PageNumber"/>
          </w:rPr>
          <w:instrText xml:space="preserve"> PAGE </w:instrText>
        </w:r>
        <w:r w:rsidRPr="00310114">
          <w:rPr>
            <w:rStyle w:val="PageNumber"/>
          </w:rPr>
          <w:fldChar w:fldCharType="separate"/>
        </w:r>
        <w:r w:rsidRPr="00310114">
          <w:rPr>
            <w:rStyle w:val="PageNumber"/>
          </w:rPr>
          <w:t>1</w:t>
        </w:r>
        <w:r w:rsidRPr="00310114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F8A2E" w14:textId="77777777" w:rsidR="007D2536" w:rsidRDefault="007D2536" w:rsidP="00135E86">
      <w:r>
        <w:separator/>
      </w:r>
    </w:p>
    <w:p w14:paraId="7E84CC17" w14:textId="77777777" w:rsidR="007D2536" w:rsidRDefault="007D2536" w:rsidP="00135E86"/>
  </w:footnote>
  <w:footnote w:type="continuationSeparator" w:id="0">
    <w:p w14:paraId="770D0880" w14:textId="77777777" w:rsidR="007D2536" w:rsidRDefault="007D2536" w:rsidP="00135E86">
      <w:r>
        <w:continuationSeparator/>
      </w:r>
    </w:p>
    <w:p w14:paraId="4A0C1EDF" w14:textId="77777777" w:rsidR="007D2536" w:rsidRDefault="007D2536" w:rsidP="00135E8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C5FFE" w14:textId="77777777" w:rsidR="00B0472C" w:rsidRDefault="00B0472C" w:rsidP="00135E86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16F652" wp14:editId="1FF47305">
              <wp:simplePos x="0" y="0"/>
              <wp:positionH relativeFrom="column">
                <wp:posOffset>0</wp:posOffset>
              </wp:positionH>
              <wp:positionV relativeFrom="paragraph">
                <wp:posOffset>578373</wp:posOffset>
              </wp:positionV>
              <wp:extent cx="5603132" cy="0"/>
              <wp:effectExtent l="0" t="0" r="1079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3132" cy="0"/>
                      </a:xfrm>
                      <a:prstGeom prst="line">
                        <a:avLst/>
                      </a:prstGeom>
                      <a:ln>
                        <a:solidFill>
                          <a:srgbClr val="7A787F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5DBE49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45.55pt" to="441.2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QJu1QEAAAQEAAAOAAAAZHJzL2Uyb0RvYy54bWysU9uO0zAQfUfiHyy/0ySt2K6ipivUVXlB&#10;ULHLB7iOnVjyTWPTpH/P2EmzK0BCIF4mGXvOmTnH9u5hNJpcBATlbEOrVUmJsNy1ynYN/fZ8fHdP&#10;SYjMtkw7Kxp6FYE+7N++2Q2+FmvXO90KIEhiQz34hvYx+rooAu+FYWHlvLC4KR0YFjGFrmiBDchu&#10;dLEuy7ticNB6cFyEgKuP0ybdZ34pBY9fpAwiEt1QnC3mCDmeUyz2O1Z3wHyv+DwG+4cpDFMWmy5U&#10;jywy8h3UL1RGcXDBybjizhROSsVF1oBqqvInNU898yJrQXOCX2wK/4+Wf76cgKi2oRtKLDN4RE8R&#10;mOr6SA7OWjTQAdkknwYfaiw/2BPMWfAnSKJHCSZ9UQ4Zs7fXxVsxRsJx8f1duak2a0r4ba94AXoI&#10;8aNwhqSfhmplk2xWs8unELEZlt5K0rK2KQanVXtUWucEuvNBA7kwPOjth+399phmRuCrMswStEhK&#10;ptnzX7xqMdF+FRK9wGmr3D7fQrHQMs6FjdXMqy1WJ5jEERZg+WfgXJ+gIt/QvwEviNzZ2biAjbIO&#10;ftc9jreR5VR/c2DSnSw4u/aaTzVbg1ctOzc/i3SXX+cZ/vJ49z8AAAD//wMAUEsDBBQABgAIAAAA&#10;IQDibItN2wAAAAYBAAAPAAAAZHJzL2Rvd25yZXYueG1sTI/BTsMwEETvSPyDtUjcqJOqKiHEqapK&#10;5cABiZYP2MRbJ2q8DrbbhL/HiAMcd2Y087bazHYQV/Khd6wgX2QgiFunezYKPo77hwJEiMgaB8ek&#10;4IsCbOrbmwpL7SZ+p+shGpFKOJSooItxLKUMbUcWw8KNxMk7OW8xptMbqT1OqdwOcplla2mx57TQ&#10;4Ui7jtrz4WIVmNPLND6u9k27Q//52p236zdvlLq/m7fPICLN8S8MP/gJHerE1LgL6yAGBemRqOAp&#10;z0EktyiWKxDNryDrSv7Hr78BAAD//wMAUEsBAi0AFAAGAAgAAAAhALaDOJL+AAAA4QEAABMAAAAA&#10;AAAAAAAAAAAAAAAAAFtDb250ZW50X1R5cGVzXS54bWxQSwECLQAUAAYACAAAACEAOP0h/9YAAACU&#10;AQAACwAAAAAAAAAAAAAAAAAvAQAAX3JlbHMvLnJlbHNQSwECLQAUAAYACAAAACEAgMkCbtUBAAAE&#10;BAAADgAAAAAAAAAAAAAAAAAuAgAAZHJzL2Uyb0RvYy54bWxQSwECLQAUAAYACAAAACEA4myLTdsA&#10;AAAGAQAADwAAAAAAAAAAAAAAAAAvBAAAZHJzL2Rvd25yZXYueG1sUEsFBgAAAAAEAAQA8wAAADcF&#10;AAAAAA==&#10;" strokecolor="#7a787f" strokeweight=".5pt">
              <v:stroke joinstyle="miter"/>
            </v:line>
          </w:pict>
        </mc:Fallback>
      </mc:AlternateContent>
    </w:r>
    <w:r>
      <w:rPr>
        <w:noProof/>
      </w:rPr>
      <w:drawing>
        <wp:inline distT="0" distB="0" distL="0" distR="0" wp14:anchorId="7FED4860" wp14:editId="4CFE889B">
          <wp:extent cx="1355503" cy="303632"/>
          <wp:effectExtent l="0" t="0" r="3810" b="127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rizontal_Grap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5503" cy="3036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3EB75A8" w14:textId="77777777" w:rsidR="0053318A" w:rsidRDefault="0053318A" w:rsidP="00135E8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038EFB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9EE1E9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64BAB71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FDAA134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4E019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FD2EE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F78C6B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C62491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A8484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CE4D83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FD5F08" w:themeColor="accent1"/>
      </w:rPr>
    </w:lvl>
  </w:abstractNum>
  <w:abstractNum w:abstractNumId="10" w15:restartNumberingAfterBreak="0">
    <w:nsid w:val="FFFFFF89"/>
    <w:multiLevelType w:val="singleLevel"/>
    <w:tmpl w:val="B3DA645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D5F08" w:themeColor="accent1"/>
      </w:rPr>
    </w:lvl>
  </w:abstractNum>
  <w:abstractNum w:abstractNumId="11" w15:restartNumberingAfterBreak="0">
    <w:nsid w:val="10F710CC"/>
    <w:multiLevelType w:val="hybridMultilevel"/>
    <w:tmpl w:val="4ADE89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797366"/>
    <w:multiLevelType w:val="hybridMultilevel"/>
    <w:tmpl w:val="D80E3C1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248C5219"/>
    <w:multiLevelType w:val="hybridMultilevel"/>
    <w:tmpl w:val="5B86AC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524DC9"/>
    <w:multiLevelType w:val="hybridMultilevel"/>
    <w:tmpl w:val="5B86AC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116E9F"/>
    <w:multiLevelType w:val="hybridMultilevel"/>
    <w:tmpl w:val="B7B08C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3E0AD6"/>
    <w:multiLevelType w:val="hybridMultilevel"/>
    <w:tmpl w:val="4120B5C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A3171D"/>
    <w:multiLevelType w:val="hybridMultilevel"/>
    <w:tmpl w:val="8B108D5E"/>
    <w:lvl w:ilvl="0" w:tplc="6CD23EB8">
      <w:start w:val="1"/>
      <w:numFmt w:val="lowerLetter"/>
      <w:lvlText w:val="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8" w15:restartNumberingAfterBreak="0">
    <w:nsid w:val="75B44112"/>
    <w:multiLevelType w:val="hybridMultilevel"/>
    <w:tmpl w:val="FC46B9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0"/>
  </w:num>
  <w:num w:numId="13">
    <w:abstractNumId w:val="18"/>
  </w:num>
  <w:num w:numId="14">
    <w:abstractNumId w:val="14"/>
  </w:num>
  <w:num w:numId="15">
    <w:abstractNumId w:val="13"/>
  </w:num>
  <w:num w:numId="16">
    <w:abstractNumId w:val="11"/>
  </w:num>
  <w:num w:numId="17">
    <w:abstractNumId w:val="16"/>
  </w:num>
  <w:num w:numId="18">
    <w:abstractNumId w:val="17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attachedTemplate r:id="rId1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8B5"/>
    <w:rsid w:val="00006471"/>
    <w:rsid w:val="000136B7"/>
    <w:rsid w:val="000213D1"/>
    <w:rsid w:val="00027B7C"/>
    <w:rsid w:val="0003177B"/>
    <w:rsid w:val="00056B76"/>
    <w:rsid w:val="00062EB9"/>
    <w:rsid w:val="0006328C"/>
    <w:rsid w:val="00077304"/>
    <w:rsid w:val="000872F5"/>
    <w:rsid w:val="000A5000"/>
    <w:rsid w:val="000B3A65"/>
    <w:rsid w:val="000E1B2D"/>
    <w:rsid w:val="000E5C25"/>
    <w:rsid w:val="000E63F4"/>
    <w:rsid w:val="00113C48"/>
    <w:rsid w:val="001305D3"/>
    <w:rsid w:val="00135E86"/>
    <w:rsid w:val="00154C99"/>
    <w:rsid w:val="0015780D"/>
    <w:rsid w:val="00163E1C"/>
    <w:rsid w:val="00172CDA"/>
    <w:rsid w:val="00181A45"/>
    <w:rsid w:val="0019055D"/>
    <w:rsid w:val="00190577"/>
    <w:rsid w:val="001932BC"/>
    <w:rsid w:val="001A1C91"/>
    <w:rsid w:val="001A4A97"/>
    <w:rsid w:val="001A7D20"/>
    <w:rsid w:val="001B4AC3"/>
    <w:rsid w:val="001D21A0"/>
    <w:rsid w:val="001D6501"/>
    <w:rsid w:val="001E1152"/>
    <w:rsid w:val="001E3412"/>
    <w:rsid w:val="001E5966"/>
    <w:rsid w:val="001F3A2D"/>
    <w:rsid w:val="00202894"/>
    <w:rsid w:val="0022054A"/>
    <w:rsid w:val="002404FB"/>
    <w:rsid w:val="00243663"/>
    <w:rsid w:val="0024471B"/>
    <w:rsid w:val="00251B49"/>
    <w:rsid w:val="0026577F"/>
    <w:rsid w:val="00275F50"/>
    <w:rsid w:val="00280607"/>
    <w:rsid w:val="002838FF"/>
    <w:rsid w:val="00292A49"/>
    <w:rsid w:val="002A2BA6"/>
    <w:rsid w:val="002A349B"/>
    <w:rsid w:val="002B0E3D"/>
    <w:rsid w:val="002B33D9"/>
    <w:rsid w:val="002E6AB3"/>
    <w:rsid w:val="002F5AA2"/>
    <w:rsid w:val="003036CD"/>
    <w:rsid w:val="00304A0B"/>
    <w:rsid w:val="00310114"/>
    <w:rsid w:val="003131F0"/>
    <w:rsid w:val="00340254"/>
    <w:rsid w:val="00345FF6"/>
    <w:rsid w:val="00353EE4"/>
    <w:rsid w:val="00355671"/>
    <w:rsid w:val="003603E9"/>
    <w:rsid w:val="00376C8A"/>
    <w:rsid w:val="003777B4"/>
    <w:rsid w:val="00382A2F"/>
    <w:rsid w:val="00386485"/>
    <w:rsid w:val="003C1453"/>
    <w:rsid w:val="003D1D99"/>
    <w:rsid w:val="003D47C2"/>
    <w:rsid w:val="003D4D6D"/>
    <w:rsid w:val="003D6E9E"/>
    <w:rsid w:val="003E5B36"/>
    <w:rsid w:val="003F5CC3"/>
    <w:rsid w:val="003F6197"/>
    <w:rsid w:val="00425A54"/>
    <w:rsid w:val="00426F5D"/>
    <w:rsid w:val="004343AC"/>
    <w:rsid w:val="00444ADF"/>
    <w:rsid w:val="00445381"/>
    <w:rsid w:val="00455636"/>
    <w:rsid w:val="00464C1D"/>
    <w:rsid w:val="00471DE4"/>
    <w:rsid w:val="00472648"/>
    <w:rsid w:val="00482309"/>
    <w:rsid w:val="00487D25"/>
    <w:rsid w:val="004915E2"/>
    <w:rsid w:val="00495327"/>
    <w:rsid w:val="004A1CED"/>
    <w:rsid w:val="004B226D"/>
    <w:rsid w:val="004C2F1D"/>
    <w:rsid w:val="004E64AE"/>
    <w:rsid w:val="004F0972"/>
    <w:rsid w:val="004F2918"/>
    <w:rsid w:val="00500611"/>
    <w:rsid w:val="0050073E"/>
    <w:rsid w:val="00501A67"/>
    <w:rsid w:val="00511A5A"/>
    <w:rsid w:val="00514FBF"/>
    <w:rsid w:val="0052179D"/>
    <w:rsid w:val="00527E7D"/>
    <w:rsid w:val="00531B6E"/>
    <w:rsid w:val="0053318A"/>
    <w:rsid w:val="00537362"/>
    <w:rsid w:val="0054369F"/>
    <w:rsid w:val="00546A4A"/>
    <w:rsid w:val="00562C6F"/>
    <w:rsid w:val="00584799"/>
    <w:rsid w:val="005915B5"/>
    <w:rsid w:val="005B177F"/>
    <w:rsid w:val="005C3545"/>
    <w:rsid w:val="005C3DC2"/>
    <w:rsid w:val="005C7AE6"/>
    <w:rsid w:val="005D20E9"/>
    <w:rsid w:val="005D55C8"/>
    <w:rsid w:val="005E14DF"/>
    <w:rsid w:val="005E5756"/>
    <w:rsid w:val="005E5777"/>
    <w:rsid w:val="00606A21"/>
    <w:rsid w:val="006102B9"/>
    <w:rsid w:val="006171D4"/>
    <w:rsid w:val="00622D15"/>
    <w:rsid w:val="006374CC"/>
    <w:rsid w:val="0064256D"/>
    <w:rsid w:val="00647FE4"/>
    <w:rsid w:val="00654F29"/>
    <w:rsid w:val="0066188F"/>
    <w:rsid w:val="006763BF"/>
    <w:rsid w:val="00690E25"/>
    <w:rsid w:val="006A438C"/>
    <w:rsid w:val="006B6F15"/>
    <w:rsid w:val="006B73D6"/>
    <w:rsid w:val="006E3034"/>
    <w:rsid w:val="006E7632"/>
    <w:rsid w:val="006F6295"/>
    <w:rsid w:val="00710A63"/>
    <w:rsid w:val="00710FC5"/>
    <w:rsid w:val="007126F6"/>
    <w:rsid w:val="00733F34"/>
    <w:rsid w:val="00765744"/>
    <w:rsid w:val="00770847"/>
    <w:rsid w:val="007751B4"/>
    <w:rsid w:val="007A1B22"/>
    <w:rsid w:val="007A7020"/>
    <w:rsid w:val="007B196D"/>
    <w:rsid w:val="007B4C48"/>
    <w:rsid w:val="007C3BA2"/>
    <w:rsid w:val="007D1A2A"/>
    <w:rsid w:val="007D2536"/>
    <w:rsid w:val="0081102F"/>
    <w:rsid w:val="00811FDB"/>
    <w:rsid w:val="0081299B"/>
    <w:rsid w:val="008455FC"/>
    <w:rsid w:val="0086046F"/>
    <w:rsid w:val="00865095"/>
    <w:rsid w:val="00875348"/>
    <w:rsid w:val="00892BA9"/>
    <w:rsid w:val="008A13B4"/>
    <w:rsid w:val="008D3DD5"/>
    <w:rsid w:val="008F07AB"/>
    <w:rsid w:val="008F60FB"/>
    <w:rsid w:val="008F622E"/>
    <w:rsid w:val="009113EE"/>
    <w:rsid w:val="0091210D"/>
    <w:rsid w:val="00916E5D"/>
    <w:rsid w:val="009270F8"/>
    <w:rsid w:val="0093156C"/>
    <w:rsid w:val="0094037C"/>
    <w:rsid w:val="00944DE3"/>
    <w:rsid w:val="00952870"/>
    <w:rsid w:val="00953F1C"/>
    <w:rsid w:val="00957F09"/>
    <w:rsid w:val="00962D30"/>
    <w:rsid w:val="00991F82"/>
    <w:rsid w:val="009B68BF"/>
    <w:rsid w:val="009B6F1C"/>
    <w:rsid w:val="009B7EFA"/>
    <w:rsid w:val="009D045E"/>
    <w:rsid w:val="009D4598"/>
    <w:rsid w:val="009E17F1"/>
    <w:rsid w:val="009E1B1D"/>
    <w:rsid w:val="009F4B18"/>
    <w:rsid w:val="00A00482"/>
    <w:rsid w:val="00A06E87"/>
    <w:rsid w:val="00A15897"/>
    <w:rsid w:val="00A33995"/>
    <w:rsid w:val="00A40229"/>
    <w:rsid w:val="00A454A8"/>
    <w:rsid w:val="00A51210"/>
    <w:rsid w:val="00A52746"/>
    <w:rsid w:val="00A64C3D"/>
    <w:rsid w:val="00A66235"/>
    <w:rsid w:val="00A66D96"/>
    <w:rsid w:val="00A70B42"/>
    <w:rsid w:val="00A73906"/>
    <w:rsid w:val="00A75485"/>
    <w:rsid w:val="00A76061"/>
    <w:rsid w:val="00AB15B7"/>
    <w:rsid w:val="00AB6281"/>
    <w:rsid w:val="00AC09B6"/>
    <w:rsid w:val="00AC2372"/>
    <w:rsid w:val="00AF6BB3"/>
    <w:rsid w:val="00B0472C"/>
    <w:rsid w:val="00B07FCC"/>
    <w:rsid w:val="00B1345D"/>
    <w:rsid w:val="00B1765F"/>
    <w:rsid w:val="00B202B8"/>
    <w:rsid w:val="00B3354E"/>
    <w:rsid w:val="00B43F38"/>
    <w:rsid w:val="00B4469E"/>
    <w:rsid w:val="00B45CA0"/>
    <w:rsid w:val="00BA2264"/>
    <w:rsid w:val="00BA34E5"/>
    <w:rsid w:val="00BB4677"/>
    <w:rsid w:val="00BB6495"/>
    <w:rsid w:val="00BC02EA"/>
    <w:rsid w:val="00BC05B8"/>
    <w:rsid w:val="00BC346E"/>
    <w:rsid w:val="00BC4921"/>
    <w:rsid w:val="00BC6030"/>
    <w:rsid w:val="00BD280A"/>
    <w:rsid w:val="00BD3A59"/>
    <w:rsid w:val="00BD640D"/>
    <w:rsid w:val="00C02854"/>
    <w:rsid w:val="00C20579"/>
    <w:rsid w:val="00C236E8"/>
    <w:rsid w:val="00C24658"/>
    <w:rsid w:val="00C360ED"/>
    <w:rsid w:val="00C5394A"/>
    <w:rsid w:val="00C82270"/>
    <w:rsid w:val="00C83D54"/>
    <w:rsid w:val="00C84B9B"/>
    <w:rsid w:val="00C852C5"/>
    <w:rsid w:val="00C96875"/>
    <w:rsid w:val="00CA6FBC"/>
    <w:rsid w:val="00CC0E7F"/>
    <w:rsid w:val="00CC2828"/>
    <w:rsid w:val="00CE039C"/>
    <w:rsid w:val="00CE074B"/>
    <w:rsid w:val="00CE42AF"/>
    <w:rsid w:val="00CE670A"/>
    <w:rsid w:val="00D0099E"/>
    <w:rsid w:val="00D0137A"/>
    <w:rsid w:val="00D10385"/>
    <w:rsid w:val="00D32714"/>
    <w:rsid w:val="00D35E47"/>
    <w:rsid w:val="00D60446"/>
    <w:rsid w:val="00D80F12"/>
    <w:rsid w:val="00D91113"/>
    <w:rsid w:val="00D92B87"/>
    <w:rsid w:val="00D92BF9"/>
    <w:rsid w:val="00D966F0"/>
    <w:rsid w:val="00DA36EB"/>
    <w:rsid w:val="00DB5F67"/>
    <w:rsid w:val="00DC310B"/>
    <w:rsid w:val="00DC3443"/>
    <w:rsid w:val="00DE5927"/>
    <w:rsid w:val="00DE7463"/>
    <w:rsid w:val="00E01DA8"/>
    <w:rsid w:val="00E21EFB"/>
    <w:rsid w:val="00E439B3"/>
    <w:rsid w:val="00E54702"/>
    <w:rsid w:val="00E56DB6"/>
    <w:rsid w:val="00E7123D"/>
    <w:rsid w:val="00E81153"/>
    <w:rsid w:val="00E8659D"/>
    <w:rsid w:val="00EA432B"/>
    <w:rsid w:val="00EB78B6"/>
    <w:rsid w:val="00EC4BF5"/>
    <w:rsid w:val="00ED710C"/>
    <w:rsid w:val="00EE19A5"/>
    <w:rsid w:val="00EF0359"/>
    <w:rsid w:val="00EF0D75"/>
    <w:rsid w:val="00EF1408"/>
    <w:rsid w:val="00EF3049"/>
    <w:rsid w:val="00EF3E97"/>
    <w:rsid w:val="00EF7B4C"/>
    <w:rsid w:val="00F01A6C"/>
    <w:rsid w:val="00F02A95"/>
    <w:rsid w:val="00F0308D"/>
    <w:rsid w:val="00F10DD2"/>
    <w:rsid w:val="00F15C50"/>
    <w:rsid w:val="00F27B03"/>
    <w:rsid w:val="00F5529C"/>
    <w:rsid w:val="00F55A09"/>
    <w:rsid w:val="00F64A8D"/>
    <w:rsid w:val="00F65939"/>
    <w:rsid w:val="00F80288"/>
    <w:rsid w:val="00F82009"/>
    <w:rsid w:val="00FA08B5"/>
    <w:rsid w:val="00FA548D"/>
    <w:rsid w:val="00FA5F96"/>
    <w:rsid w:val="00FD0F73"/>
    <w:rsid w:val="00FF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D07558"/>
  <w15:chartTrackingRefBased/>
  <w15:docId w15:val="{BBD708C6-FBAD-4C6C-AD50-3BEF06890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92B87"/>
    <w:pPr>
      <w:spacing w:line="288" w:lineRule="auto"/>
    </w:pPr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135E86"/>
    <w:pPr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nhideWhenUsed/>
    <w:qFormat/>
    <w:rsid w:val="00135E86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135E86"/>
    <w:pPr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rsid w:val="00135E86"/>
    <w:pPr>
      <w:outlineLvl w:val="3"/>
    </w:pPr>
    <w:rPr>
      <w:b/>
      <w:bCs/>
    </w:rPr>
  </w:style>
  <w:style w:type="paragraph" w:styleId="Heading5">
    <w:name w:val="heading 5"/>
    <w:basedOn w:val="Heading4"/>
    <w:next w:val="Normal"/>
    <w:link w:val="Heading5Char"/>
    <w:unhideWhenUsed/>
    <w:qFormat/>
    <w:rsid w:val="00135E86"/>
    <w:pPr>
      <w:outlineLvl w:val="4"/>
    </w:pPr>
  </w:style>
  <w:style w:type="paragraph" w:styleId="Heading6">
    <w:name w:val="heading 6"/>
    <w:basedOn w:val="Heading5"/>
    <w:next w:val="Normal"/>
    <w:link w:val="Heading6Char"/>
    <w:unhideWhenUsed/>
    <w:qFormat/>
    <w:rsid w:val="00135E86"/>
    <w:pPr>
      <w:outlineLvl w:val="5"/>
    </w:pPr>
  </w:style>
  <w:style w:type="paragraph" w:styleId="Heading7">
    <w:name w:val="heading 7"/>
    <w:basedOn w:val="Heading6"/>
    <w:next w:val="Normal"/>
    <w:link w:val="Heading7Char"/>
    <w:unhideWhenUsed/>
    <w:qFormat/>
    <w:rsid w:val="00135E86"/>
    <w:pPr>
      <w:outlineLvl w:val="6"/>
    </w:pPr>
  </w:style>
  <w:style w:type="paragraph" w:styleId="Heading8">
    <w:name w:val="heading 8"/>
    <w:basedOn w:val="Heading7"/>
    <w:next w:val="Normal"/>
    <w:link w:val="Heading8Char"/>
    <w:unhideWhenUsed/>
    <w:qFormat/>
    <w:rsid w:val="00135E86"/>
    <w:pPr>
      <w:outlineLvl w:val="7"/>
    </w:pPr>
  </w:style>
  <w:style w:type="paragraph" w:styleId="Heading9">
    <w:name w:val="heading 9"/>
    <w:basedOn w:val="Heading8"/>
    <w:next w:val="Normal"/>
    <w:link w:val="Heading9Char"/>
    <w:unhideWhenUsed/>
    <w:qFormat/>
    <w:rsid w:val="00135E86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135E86"/>
    <w:rPr>
      <w:rFonts w:ascii="Arial" w:hAnsi="Arial" w:cs="Arial"/>
      <w:b/>
      <w:bCs/>
      <w:color w:val="201D28" w:themeColor="text1"/>
      <w:sz w:val="36"/>
      <w:szCs w:val="36"/>
      <w:lang w:val="en-US" w:eastAsia="en-US"/>
    </w:rPr>
  </w:style>
  <w:style w:type="character" w:customStyle="1" w:styleId="Heading3Char">
    <w:name w:val="Heading 3 Char"/>
    <w:basedOn w:val="DefaultParagraphFont"/>
    <w:link w:val="Heading3"/>
    <w:rsid w:val="00135E86"/>
    <w:rPr>
      <w:rFonts w:ascii="Arial" w:hAnsi="Arial" w:cs="Arial"/>
      <w:b/>
      <w:bCs/>
      <w:color w:val="201D28" w:themeColor="text1"/>
      <w:sz w:val="32"/>
      <w:szCs w:val="32"/>
      <w:lang w:val="en-US" w:eastAsia="en-US"/>
    </w:rPr>
  </w:style>
  <w:style w:type="character" w:customStyle="1" w:styleId="Heading4Char">
    <w:name w:val="Heading 4 Char"/>
    <w:basedOn w:val="DefaultParagraphFont"/>
    <w:link w:val="Heading4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styleId="PageNumber">
    <w:name w:val="page number"/>
    <w:basedOn w:val="DefaultParagraphFont"/>
    <w:rsid w:val="00310114"/>
    <w:rPr>
      <w:color w:val="7A787F"/>
      <w:sz w:val="16"/>
      <w:szCs w:val="16"/>
    </w:rPr>
  </w:style>
  <w:style w:type="character" w:styleId="Strong">
    <w:name w:val="Strong"/>
    <w:qFormat/>
    <w:rsid w:val="00310114"/>
    <w:rPr>
      <w:b/>
    </w:rPr>
  </w:style>
  <w:style w:type="character" w:styleId="Emphasis">
    <w:name w:val="Emphasis"/>
    <w:qFormat/>
    <w:rsid w:val="00310114"/>
    <w:rPr>
      <w:i/>
      <w:iCs/>
    </w:rPr>
  </w:style>
  <w:style w:type="character" w:customStyle="1" w:styleId="Heading1Char">
    <w:name w:val="Heading 1 Char"/>
    <w:basedOn w:val="DefaultParagraphFont"/>
    <w:link w:val="Heading1"/>
    <w:rsid w:val="00135E86"/>
    <w:rPr>
      <w:rFonts w:ascii="Arial" w:hAnsi="Arial" w:cs="Arial"/>
      <w:b/>
      <w:bCs/>
      <w:color w:val="201D28" w:themeColor="text1"/>
      <w:sz w:val="48"/>
      <w:szCs w:val="48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7Char">
    <w:name w:val="Heading 7 Char"/>
    <w:basedOn w:val="DefaultParagraphFont"/>
    <w:link w:val="Heading7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8Char">
    <w:name w:val="Heading 8 Char"/>
    <w:basedOn w:val="DefaultParagraphFont"/>
    <w:link w:val="Heading8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character" w:customStyle="1" w:styleId="Heading9Char">
    <w:name w:val="Heading 9 Char"/>
    <w:basedOn w:val="DefaultParagraphFont"/>
    <w:link w:val="Heading9"/>
    <w:rsid w:val="00135E86"/>
    <w:rPr>
      <w:rFonts w:ascii="Arial" w:hAnsi="Arial" w:cs="Arial"/>
      <w:b/>
      <w:bCs/>
      <w:color w:val="201D28" w:themeColor="text1"/>
      <w:sz w:val="22"/>
      <w:szCs w:val="22"/>
      <w:lang w:val="en-US" w:eastAsia="en-US"/>
    </w:rPr>
  </w:style>
  <w:style w:type="paragraph" w:styleId="BodyText">
    <w:name w:val="Body Text"/>
    <w:basedOn w:val="Normal"/>
    <w:link w:val="BodyTextChar"/>
    <w:rsid w:val="00135E86"/>
  </w:style>
  <w:style w:type="character" w:customStyle="1" w:styleId="BodyTextChar">
    <w:name w:val="Body Text Char"/>
    <w:basedOn w:val="DefaultParagraphFont"/>
    <w:link w:val="BodyText"/>
    <w:rsid w:val="00135E86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BodyText2">
    <w:name w:val="Body Text 2"/>
    <w:basedOn w:val="BodyText"/>
    <w:link w:val="BodyText2Char"/>
    <w:rsid w:val="00135E86"/>
  </w:style>
  <w:style w:type="character" w:customStyle="1" w:styleId="BodyText2Char">
    <w:name w:val="Body Text 2 Char"/>
    <w:basedOn w:val="DefaultParagraphFont"/>
    <w:link w:val="BodyText2"/>
    <w:rsid w:val="00135E86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BodyText3">
    <w:name w:val="Body Text 3"/>
    <w:basedOn w:val="BodyText2"/>
    <w:link w:val="BodyText3Char"/>
    <w:rsid w:val="00135E86"/>
  </w:style>
  <w:style w:type="character" w:customStyle="1" w:styleId="BodyText3Char">
    <w:name w:val="Body Text 3 Char"/>
    <w:basedOn w:val="DefaultParagraphFont"/>
    <w:link w:val="BodyText3"/>
    <w:rsid w:val="00135E86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ListBullet">
    <w:name w:val="List Bullet"/>
    <w:basedOn w:val="Normal"/>
    <w:rsid w:val="009D4598"/>
    <w:pPr>
      <w:numPr>
        <w:numId w:val="12"/>
      </w:numPr>
      <w:contextualSpacing/>
    </w:pPr>
  </w:style>
  <w:style w:type="paragraph" w:styleId="ListBullet2">
    <w:name w:val="List Bullet 2"/>
    <w:basedOn w:val="ListBullet"/>
    <w:rsid w:val="009D4598"/>
    <w:pPr>
      <w:tabs>
        <w:tab w:val="clear" w:pos="360"/>
        <w:tab w:val="num" w:pos="720"/>
      </w:tabs>
      <w:ind w:left="720"/>
    </w:pPr>
  </w:style>
  <w:style w:type="paragraph" w:styleId="ListBullet3">
    <w:name w:val="List Bullet 3"/>
    <w:basedOn w:val="ListBullet"/>
    <w:rsid w:val="009D4598"/>
    <w:pPr>
      <w:tabs>
        <w:tab w:val="clear" w:pos="360"/>
        <w:tab w:val="num" w:pos="1080"/>
      </w:tabs>
      <w:ind w:left="1080"/>
    </w:pPr>
  </w:style>
  <w:style w:type="paragraph" w:styleId="ListBullet4">
    <w:name w:val="List Bullet 4"/>
    <w:basedOn w:val="ListBullet"/>
    <w:rsid w:val="009D4598"/>
    <w:pPr>
      <w:tabs>
        <w:tab w:val="clear" w:pos="360"/>
        <w:tab w:val="num" w:pos="1440"/>
      </w:tabs>
      <w:ind w:left="1440"/>
    </w:pPr>
  </w:style>
  <w:style w:type="paragraph" w:styleId="ListBullet5">
    <w:name w:val="List Bullet 5"/>
    <w:basedOn w:val="ListBullet"/>
    <w:rsid w:val="009D4598"/>
    <w:pPr>
      <w:tabs>
        <w:tab w:val="clear" w:pos="360"/>
        <w:tab w:val="num" w:pos="1800"/>
      </w:tabs>
      <w:ind w:left="1800"/>
    </w:pPr>
  </w:style>
  <w:style w:type="paragraph" w:styleId="ListNumber">
    <w:name w:val="List Number"/>
    <w:basedOn w:val="Normal"/>
    <w:rsid w:val="00135E86"/>
    <w:pPr>
      <w:numPr>
        <w:numId w:val="7"/>
      </w:numPr>
      <w:contextualSpacing/>
    </w:pPr>
  </w:style>
  <w:style w:type="paragraph" w:styleId="ListNumber2">
    <w:name w:val="List Number 2"/>
    <w:basedOn w:val="ListNumber"/>
    <w:rsid w:val="0050073E"/>
    <w:pPr>
      <w:tabs>
        <w:tab w:val="clear" w:pos="360"/>
        <w:tab w:val="num" w:pos="720"/>
      </w:tabs>
      <w:ind w:left="720"/>
    </w:pPr>
  </w:style>
  <w:style w:type="paragraph" w:styleId="ListNumber3">
    <w:name w:val="List Number 3"/>
    <w:basedOn w:val="ListNumber"/>
    <w:rsid w:val="0050073E"/>
    <w:pPr>
      <w:tabs>
        <w:tab w:val="clear" w:pos="360"/>
        <w:tab w:val="num" w:pos="1080"/>
      </w:tabs>
      <w:ind w:left="1080"/>
    </w:pPr>
  </w:style>
  <w:style w:type="paragraph" w:styleId="ListNumber4">
    <w:name w:val="List Number 4"/>
    <w:basedOn w:val="ListNumber"/>
    <w:rsid w:val="0050073E"/>
    <w:pPr>
      <w:tabs>
        <w:tab w:val="clear" w:pos="360"/>
        <w:tab w:val="num" w:pos="1440"/>
      </w:tabs>
      <w:ind w:left="1440"/>
    </w:pPr>
  </w:style>
  <w:style w:type="paragraph" w:styleId="ListNumber5">
    <w:name w:val="List Number 5"/>
    <w:basedOn w:val="ListNumber"/>
    <w:rsid w:val="0050073E"/>
    <w:pPr>
      <w:tabs>
        <w:tab w:val="clear" w:pos="360"/>
        <w:tab w:val="num" w:pos="1800"/>
      </w:tabs>
      <w:ind w:left="1800"/>
    </w:pPr>
  </w:style>
  <w:style w:type="paragraph" w:styleId="Header">
    <w:name w:val="header"/>
    <w:basedOn w:val="Normal"/>
    <w:link w:val="HeaderChar"/>
    <w:rsid w:val="00C2057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C20579"/>
    <w:rPr>
      <w:rFonts w:ascii="Arial" w:hAnsi="Arial" w:cs="Arial"/>
      <w:color w:val="201D28" w:themeColor="text1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C2057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C20579"/>
    <w:rPr>
      <w:rFonts w:ascii="Arial" w:hAnsi="Arial" w:cs="Arial"/>
      <w:color w:val="201D28" w:themeColor="text1"/>
      <w:sz w:val="22"/>
      <w:szCs w:val="22"/>
      <w:lang w:val="en-US" w:eastAsia="en-US"/>
    </w:rPr>
  </w:style>
  <w:style w:type="table" w:styleId="TableGrid">
    <w:name w:val="Table Grid"/>
    <w:basedOn w:val="TableNormal"/>
    <w:rsid w:val="00C205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6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5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sv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dhumita_shah\OneDrive%20-%20Persistent%20Systems%20Limited\Documents\Persistent%20Word%20Templates\Persistent%20Word%20Template%202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201D28"/>
      </a:dk1>
      <a:lt1>
        <a:srgbClr val="EEEFEE"/>
      </a:lt1>
      <a:dk2>
        <a:srgbClr val="4C4D4C"/>
      </a:dk2>
      <a:lt2>
        <a:srgbClr val="D3D1D4"/>
      </a:lt2>
      <a:accent1>
        <a:srgbClr val="FD5F08"/>
      </a:accent1>
      <a:accent2>
        <a:srgbClr val="FC7E39"/>
      </a:accent2>
      <a:accent3>
        <a:srgbClr val="FDBE9C"/>
      </a:accent3>
      <a:accent4>
        <a:srgbClr val="211D28"/>
      </a:accent4>
      <a:accent5>
        <a:srgbClr val="4E4A53"/>
      </a:accent5>
      <a:accent6>
        <a:srgbClr val="7A777E"/>
      </a:accent6>
      <a:hlink>
        <a:srgbClr val="FD5F08"/>
      </a:hlink>
      <a:folHlink>
        <a:srgbClr val="96380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ECE0C0C318E543A181F7585E5EAEE0" ma:contentTypeVersion="10" ma:contentTypeDescription="Create a new document." ma:contentTypeScope="" ma:versionID="41361ab01ac8beeed3709cc3d7165c3e">
  <xsd:schema xmlns:xsd="http://www.w3.org/2001/XMLSchema" xmlns:xs="http://www.w3.org/2001/XMLSchema" xmlns:p="http://schemas.microsoft.com/office/2006/metadata/properties" xmlns:ns2="ed40dd37-b3e1-496e-856c-0ad5a8138c7e" xmlns:ns3="b8f21e79-c577-443c-bce8-a0ab7ba734fb" targetNamespace="http://schemas.microsoft.com/office/2006/metadata/properties" ma:root="true" ma:fieldsID="ca7e839448ada768ada91bfba5bd5984" ns2:_="" ns3:_="">
    <xsd:import namespace="ed40dd37-b3e1-496e-856c-0ad5a8138c7e"/>
    <xsd:import namespace="b8f21e79-c577-443c-bce8-a0ab7ba73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40dd37-b3e1-496e-856c-0ad5a8138c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f21e79-c577-443c-bce8-a0ab7ba734f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8799DF6-015F-48D9-9A2A-AF533806AA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1615BB-60ED-4ECB-A32D-1DCCD08556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40dd37-b3e1-496e-856c-0ad5a8138c7e"/>
    <ds:schemaRef ds:uri="b8f21e79-c577-443c-bce8-a0ab7ba73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DB426A-1473-4C41-B9B1-344AADCC9036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641F5EE1-21AE-41E9-BC7F-AB33329D9E69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C5AA04B-2BC3-47D1-A37A-E36AFC0DE35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Persistent Word Template 2.dotx</Template>
  <TotalTime>139</TotalTime>
  <Pages>6</Pages>
  <Words>240</Words>
  <Characters>1372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Date-----------, 2004</vt:lpstr>
      <vt:lpstr>Date-----------, 2004</vt:lpstr>
    </vt:vector>
  </TitlesOfParts>
  <Company>Persistent Systems Pvt. Ltd.</Company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Date-----------, 2004</dc:title>
  <dc:subject/>
  <dc:creator>Madhumita Shah</dc:creator>
  <cp:keywords/>
  <cp:lastModifiedBy>Pushpanjali Pokharkar</cp:lastModifiedBy>
  <cp:revision>169</cp:revision>
  <cp:lastPrinted>2019-10-18T10:47:00Z</cp:lastPrinted>
  <dcterms:created xsi:type="dcterms:W3CDTF">2022-05-16T07:41:00Z</dcterms:created>
  <dcterms:modified xsi:type="dcterms:W3CDTF">2022-05-30T06:57:00Z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lpwstr>1</vt:lpwstr>
  </property>
  <property fmtid="{D5CDD505-2E9C-101B-9397-08002B2CF9AE}" pid="3" name="ContentTypeId">
    <vt:lpwstr>0x01010012ECE0C0C318E543A181F7585E5EAEE0</vt:lpwstr>
  </property>
</Properties>
</file>