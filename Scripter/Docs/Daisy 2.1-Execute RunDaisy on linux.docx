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6CFAB" w14:textId="028161DB" w:rsidR="00F65939" w:rsidRDefault="004E4EE0" w:rsidP="00135E86">
      <w:pPr>
        <w:pStyle w:val="Heading1"/>
        <w:sectPr w:rsidR="00F65939" w:rsidSect="00F65939">
          <w:headerReference w:type="default" r:id="rId12"/>
          <w:footerReference w:type="even" r:id="rId13"/>
          <w:footerReference w:type="default" r:id="rId14"/>
          <w:pgSz w:w="12240" w:h="15840"/>
          <w:pgMar w:top="2268" w:right="1701" w:bottom="2268" w:left="1701" w:header="0" w:footer="0" w:gutter="0"/>
          <w:cols w:space="720"/>
          <w:titlePg/>
          <w:docGrid w:linePitch="326"/>
        </w:sectPr>
      </w:pPr>
      <w:r>
        <w:rPr>
          <w:noProof/>
          <w:lang w:bidi="mr-IN"/>
        </w:rPr>
        <w:drawing>
          <wp:anchor distT="0" distB="0" distL="114300" distR="114300" simplePos="0" relativeHeight="251658239" behindDoc="0" locked="0" layoutInCell="1" allowOverlap="1" wp14:anchorId="696E14EC" wp14:editId="7EC10859">
            <wp:simplePos x="0" y="0"/>
            <wp:positionH relativeFrom="margin">
              <wp:posOffset>-8808422</wp:posOffset>
            </wp:positionH>
            <wp:positionV relativeFrom="paragraph">
              <wp:posOffset>-6368741</wp:posOffset>
            </wp:positionV>
            <wp:extent cx="22434239" cy="38404800"/>
            <wp:effectExtent l="434658" t="0" r="193992" b="0"/>
            <wp:wrapNone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800000" flipH="1">
                      <a:off x="0" y="0"/>
                      <a:ext cx="22434239" cy="38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3625">
        <w:rPr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21608A42" wp14:editId="642F37ED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772400" cy="10058400"/>
                <wp:effectExtent l="0" t="0" r="0" b="0"/>
                <wp:wrapNone/>
                <wp:docPr id="9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BAEC03" id="Rectangle 6" o:spid="_x0000_s1026" style="position:absolute;margin-left:0;margin-top:0;width:612pt;height:11in;z-index:251657214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" fillcolor="#201d28 [3200]" stroked="f" strokeweight="1pt">
                <w10:wrap anchorx="page" anchory="page"/>
              </v:rect>
            </w:pict>
          </mc:Fallback>
        </mc:AlternateContent>
      </w:r>
      <w:r w:rsidR="00F65939">
        <w:rPr>
          <w:noProof/>
          <w:lang w:bidi="mr-IN"/>
        </w:rPr>
        <w:drawing>
          <wp:anchor distT="0" distB="0" distL="0" distR="0" simplePos="0" relativeHeight="251660288" behindDoc="0" locked="0" layoutInCell="1" allowOverlap="1" wp14:anchorId="0FA4D208" wp14:editId="411A3E65">
            <wp:simplePos x="0" y="0"/>
            <wp:positionH relativeFrom="leftMargin">
              <wp:posOffset>737235</wp:posOffset>
            </wp:positionH>
            <wp:positionV relativeFrom="topMargin">
              <wp:posOffset>753110</wp:posOffset>
            </wp:positionV>
            <wp:extent cx="1044000" cy="961200"/>
            <wp:effectExtent l="0" t="0" r="3810" b="0"/>
            <wp:wrapThrough wrapText="bothSides">
              <wp:wrapPolygon edited="0">
                <wp:start x="11825" y="0"/>
                <wp:lineTo x="3547" y="8994"/>
                <wp:lineTo x="3153" y="11135"/>
                <wp:lineTo x="3547" y="13705"/>
                <wp:lineTo x="0" y="17132"/>
                <wp:lineTo x="0" y="20986"/>
                <wp:lineTo x="21285" y="20986"/>
                <wp:lineTo x="21285" y="17132"/>
                <wp:lineTo x="12219" y="13705"/>
                <wp:lineTo x="18526" y="4711"/>
                <wp:lineTo x="18131" y="2570"/>
                <wp:lineTo x="16161" y="0"/>
                <wp:lineTo x="11825" y="0"/>
              </wp:wrapPolygon>
            </wp:wrapThrough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ersistent_Logo_Vertical_Color1.png"/>
                    <pic:cNvPicPr/>
                  </pic:nvPicPr>
                  <pic:blipFill>
                    <a:blip r:embed="rId17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000" cy="96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157472" w14:textId="77777777" w:rsidR="00FF149F" w:rsidRPr="00F50408" w:rsidRDefault="00FF149F" w:rsidP="00FF149F">
      <w:pPr>
        <w:rPr>
          <w:rFonts w:ascii="Segoe UI" w:hAnsi="Segoe UI" w:cs="Segoe UI"/>
          <w:color w:val="FF0000"/>
          <w:sz w:val="20"/>
          <w:szCs w:val="20"/>
        </w:rPr>
      </w:pPr>
      <w:r w:rsidRPr="00F50408">
        <w:rPr>
          <w:rFonts w:ascii="Segoe UI" w:hAnsi="Segoe UI" w:cs="Segoe UI"/>
          <w:color w:val="FF0000"/>
          <w:sz w:val="20"/>
          <w:szCs w:val="20"/>
        </w:rPr>
        <w:lastRenderedPageBreak/>
        <w:t>Note: </w:t>
      </w:r>
    </w:p>
    <w:p w14:paraId="41C0213C" w14:textId="4CAE6856" w:rsidR="00F50408" w:rsidRDefault="00FF149F" w:rsidP="00A64AAE">
      <w:pPr>
        <w:rPr>
          <w:rFonts w:ascii="Segoe UI" w:hAnsi="Segoe UI" w:cs="Segoe UI"/>
          <w:color w:val="FFA500"/>
          <w:sz w:val="20"/>
          <w:szCs w:val="20"/>
        </w:rPr>
      </w:pPr>
      <w:r w:rsidRPr="00F50408">
        <w:rPr>
          <w:rFonts w:ascii="Segoe UI" w:hAnsi="Segoe UI" w:cs="Segoe UI"/>
          <w:color w:val="FF0000"/>
          <w:sz w:val="20"/>
          <w:szCs w:val="20"/>
        </w:rPr>
        <w:t>We have created this reference docu</w:t>
      </w:r>
      <w:r w:rsidR="00C610E2" w:rsidRPr="00F50408">
        <w:rPr>
          <w:rFonts w:ascii="Segoe UI" w:hAnsi="Segoe UI" w:cs="Segoe UI"/>
          <w:color w:val="FF0000"/>
          <w:sz w:val="20"/>
          <w:szCs w:val="20"/>
        </w:rPr>
        <w:t xml:space="preserve">ment to get more idea </w:t>
      </w:r>
      <w:r w:rsidR="00A64AAE" w:rsidRPr="00F50408">
        <w:rPr>
          <w:rFonts w:ascii="Segoe UI" w:hAnsi="Segoe UI" w:cs="Segoe UI"/>
          <w:color w:val="FF0000"/>
          <w:sz w:val="20"/>
          <w:szCs w:val="20"/>
        </w:rPr>
        <w:t xml:space="preserve">about </w:t>
      </w:r>
      <w:r w:rsidR="00F50408">
        <w:rPr>
          <w:rFonts w:ascii="Segoe UI" w:hAnsi="Segoe UI" w:cs="Segoe UI"/>
          <w:color w:val="FF0000"/>
          <w:sz w:val="20"/>
          <w:szCs w:val="20"/>
        </w:rPr>
        <w:t xml:space="preserve">how to run </w:t>
      </w:r>
      <w:r w:rsidR="00224947" w:rsidRPr="00F50408">
        <w:rPr>
          <w:rFonts w:ascii="Segoe UI" w:hAnsi="Segoe UI" w:cs="Segoe UI"/>
          <w:color w:val="FF0000"/>
          <w:sz w:val="20"/>
          <w:szCs w:val="20"/>
        </w:rPr>
        <w:t xml:space="preserve">Master file </w:t>
      </w:r>
      <w:r w:rsidR="00F50408">
        <w:rPr>
          <w:rFonts w:ascii="Segoe UI" w:hAnsi="Segoe UI" w:cs="Segoe UI"/>
          <w:color w:val="FF0000"/>
          <w:sz w:val="20"/>
          <w:szCs w:val="20"/>
        </w:rPr>
        <w:t xml:space="preserve">Master file On Linux. </w:t>
      </w:r>
    </w:p>
    <w:p w14:paraId="34A739FE" w14:textId="5F8C918E" w:rsidR="00224947" w:rsidRDefault="00224947" w:rsidP="00A64AAE">
      <w:pPr>
        <w:rPr>
          <w:rFonts w:ascii="Segoe UI" w:hAnsi="Segoe UI" w:cs="Segoe UI"/>
          <w:color w:val="0070C0"/>
          <w:sz w:val="20"/>
          <w:szCs w:val="20"/>
        </w:rPr>
      </w:pPr>
    </w:p>
    <w:p w14:paraId="2EB8F0E5" w14:textId="24126020" w:rsidR="00F50408" w:rsidRDefault="00F50408" w:rsidP="00A64AAE">
      <w:pPr>
        <w:rPr>
          <w:rFonts w:ascii="Segoe UI" w:hAnsi="Segoe UI" w:cs="Segoe UI"/>
          <w:b/>
          <w:bCs/>
          <w:color w:val="0070C0"/>
          <w:sz w:val="20"/>
          <w:szCs w:val="20"/>
        </w:rPr>
      </w:pPr>
      <w:r>
        <w:rPr>
          <w:rFonts w:ascii="Segoe UI" w:hAnsi="Segoe UI" w:cs="Segoe UI"/>
          <w:b/>
          <w:bCs/>
          <w:color w:val="0070C0"/>
          <w:sz w:val="20"/>
          <w:szCs w:val="20"/>
        </w:rPr>
        <w:t xml:space="preserve">Running RunDaisy.sh on Linux. </w:t>
      </w:r>
    </w:p>
    <w:p w14:paraId="3C3E255F" w14:textId="69314B9B" w:rsidR="008F0821" w:rsidRDefault="00F50408" w:rsidP="008F0821">
      <w:pPr>
        <w:pStyle w:val="ListParagraph"/>
        <w:numPr>
          <w:ilvl w:val="0"/>
          <w:numId w:val="22"/>
        </w:numPr>
        <w:rPr>
          <w:rFonts w:ascii="Segoe UI" w:hAnsi="Segoe UI" w:cs="Segoe UI"/>
          <w:b/>
          <w:bCs/>
          <w:color w:val="0070C0"/>
          <w:sz w:val="20"/>
          <w:szCs w:val="20"/>
        </w:rPr>
      </w:pPr>
      <w:r>
        <w:rPr>
          <w:rFonts w:ascii="Segoe UI" w:hAnsi="Segoe UI" w:cs="Segoe UI"/>
          <w:b/>
          <w:bCs/>
          <w:color w:val="0070C0"/>
          <w:sz w:val="20"/>
          <w:szCs w:val="20"/>
        </w:rPr>
        <w:t xml:space="preserve">For the first time when we run the RunDaisy.sh on Linux we need to give </w:t>
      </w:r>
      <w:r w:rsidR="008F0821">
        <w:rPr>
          <w:rFonts w:ascii="Segoe UI" w:hAnsi="Segoe UI" w:cs="Segoe UI"/>
          <w:b/>
          <w:bCs/>
          <w:color w:val="0070C0"/>
          <w:sz w:val="20"/>
          <w:szCs w:val="20"/>
        </w:rPr>
        <w:t>permission to shell script file.</w:t>
      </w:r>
    </w:p>
    <w:p w14:paraId="1638A19E" w14:textId="32C4A850" w:rsidR="008F0821" w:rsidRPr="008F0821" w:rsidRDefault="008F0821" w:rsidP="008F0821">
      <w:pPr>
        <w:pStyle w:val="ListParagraph"/>
        <w:numPr>
          <w:ilvl w:val="1"/>
          <w:numId w:val="22"/>
        </w:numPr>
        <w:rPr>
          <w:rFonts w:ascii="Segoe UI" w:hAnsi="Segoe UI" w:cs="Segoe UI"/>
          <w:b/>
          <w:bCs/>
          <w:color w:val="0070C0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You have to execute “</w:t>
      </w:r>
      <w:r>
        <w:rPr>
          <w:rFonts w:ascii="Segoe UI" w:hAnsi="Segoe UI" w:cs="Segoe UI"/>
          <w:b/>
          <w:bCs/>
          <w:sz w:val="20"/>
          <w:szCs w:val="20"/>
        </w:rPr>
        <w:t xml:space="preserve">chmod u+x RunDaisy.sh” </w:t>
      </w:r>
      <w:r w:rsidR="00354F92">
        <w:rPr>
          <w:rFonts w:ascii="Segoe UI" w:hAnsi="Segoe UI" w:cs="Segoe UI"/>
          <w:sz w:val="20"/>
          <w:szCs w:val="20"/>
        </w:rPr>
        <w:t>(This</w:t>
      </w:r>
      <w:r>
        <w:rPr>
          <w:rFonts w:ascii="Segoe UI" w:hAnsi="Segoe UI" w:cs="Segoe UI"/>
          <w:sz w:val="20"/>
          <w:szCs w:val="20"/>
        </w:rPr>
        <w:t xml:space="preserve"> will provide the permission to execute the RunDaisy.sh script file, This is only for the first time when you try to run the file.)</w:t>
      </w:r>
    </w:p>
    <w:p w14:paraId="25408603" w14:textId="5A25F696" w:rsidR="008B4A1B" w:rsidRPr="008B4A1B" w:rsidRDefault="008F0821" w:rsidP="008B4A1B">
      <w:pPr>
        <w:pStyle w:val="ListParagraph"/>
        <w:numPr>
          <w:ilvl w:val="0"/>
          <w:numId w:val="22"/>
        </w:numPr>
        <w:rPr>
          <w:rFonts w:ascii="Segoe UI" w:hAnsi="Segoe UI" w:cs="Segoe UI"/>
          <w:b/>
          <w:bCs/>
          <w:color w:val="0070C0"/>
          <w:sz w:val="20"/>
          <w:szCs w:val="20"/>
        </w:rPr>
      </w:pPr>
      <w:r>
        <w:rPr>
          <w:rFonts w:ascii="Segoe UI" w:hAnsi="Segoe UI" w:cs="Segoe UI"/>
          <w:bCs/>
          <w:sz w:val="20"/>
          <w:szCs w:val="20"/>
        </w:rPr>
        <w:t>You have to run the RunD</w:t>
      </w:r>
      <w:r w:rsidR="00914BC1">
        <w:rPr>
          <w:rFonts w:ascii="Segoe UI" w:hAnsi="Segoe UI" w:cs="Segoe UI"/>
          <w:bCs/>
          <w:sz w:val="20"/>
          <w:szCs w:val="20"/>
        </w:rPr>
        <w:t>ais</w:t>
      </w:r>
      <w:r>
        <w:rPr>
          <w:rFonts w:ascii="Segoe UI" w:hAnsi="Segoe UI" w:cs="Segoe UI"/>
          <w:bCs/>
          <w:sz w:val="20"/>
          <w:szCs w:val="20"/>
        </w:rPr>
        <w:t>y.sh like this for every single time</w:t>
      </w:r>
      <w:r>
        <w:rPr>
          <w:rFonts w:ascii="Segoe UI" w:hAnsi="Segoe UI" w:cs="Segoe UI"/>
          <w:b/>
          <w:bCs/>
          <w:sz w:val="20"/>
          <w:szCs w:val="20"/>
        </w:rPr>
        <w:t xml:space="preserve"> “./RunDa</w:t>
      </w:r>
      <w:r w:rsidR="00914BC1">
        <w:rPr>
          <w:rFonts w:ascii="Segoe UI" w:hAnsi="Segoe UI" w:cs="Segoe UI"/>
          <w:b/>
          <w:bCs/>
          <w:sz w:val="20"/>
          <w:szCs w:val="20"/>
        </w:rPr>
        <w:t>is</w:t>
      </w:r>
      <w:r>
        <w:rPr>
          <w:rFonts w:ascii="Segoe UI" w:hAnsi="Segoe UI" w:cs="Segoe UI"/>
          <w:b/>
          <w:bCs/>
          <w:sz w:val="20"/>
          <w:szCs w:val="20"/>
        </w:rPr>
        <w:t>y.sh”</w:t>
      </w:r>
      <w:r w:rsidR="007B36D9">
        <w:rPr>
          <w:rFonts w:ascii="Segoe UI" w:hAnsi="Segoe UI" w:cs="Segoe UI"/>
          <w:b/>
          <w:bCs/>
          <w:sz w:val="20"/>
          <w:szCs w:val="20"/>
        </w:rPr>
        <w:t xml:space="preserve"> </w:t>
      </w:r>
      <w:r w:rsidR="007B36D9">
        <w:rPr>
          <w:rFonts w:ascii="Segoe UI" w:hAnsi="Segoe UI" w:cs="Segoe UI"/>
          <w:sz w:val="20"/>
          <w:szCs w:val="20"/>
        </w:rPr>
        <w:t xml:space="preserve">to </w:t>
      </w:r>
      <w:r w:rsidR="001E7E48">
        <w:rPr>
          <w:rFonts w:ascii="Segoe UI" w:hAnsi="Segoe UI" w:cs="Segoe UI"/>
          <w:sz w:val="20"/>
          <w:szCs w:val="20"/>
        </w:rPr>
        <w:t>use Daisy</w:t>
      </w:r>
      <w:r>
        <w:rPr>
          <w:rFonts w:ascii="Segoe UI" w:hAnsi="Segoe UI" w:cs="Segoe UI"/>
          <w:b/>
          <w:bCs/>
          <w:sz w:val="20"/>
          <w:szCs w:val="20"/>
        </w:rPr>
        <w:t xml:space="preserve"> </w:t>
      </w:r>
      <w:r w:rsidR="00354F92">
        <w:rPr>
          <w:rFonts w:ascii="Segoe UI" w:hAnsi="Segoe UI" w:cs="Segoe UI"/>
          <w:sz w:val="20"/>
          <w:szCs w:val="20"/>
        </w:rPr>
        <w:t>(Whenever you run the script on Linux you need to use ./filename</w:t>
      </w:r>
      <w:r w:rsidR="002B5EDC">
        <w:rPr>
          <w:rFonts w:ascii="Segoe UI" w:hAnsi="Segoe UI" w:cs="Segoe UI"/>
          <w:sz w:val="20"/>
          <w:szCs w:val="20"/>
        </w:rPr>
        <w:t xml:space="preserve"> such format.</w:t>
      </w:r>
      <w:r w:rsidR="00354F92">
        <w:rPr>
          <w:rFonts w:ascii="Segoe UI" w:hAnsi="Segoe UI" w:cs="Segoe UI"/>
          <w:sz w:val="20"/>
          <w:szCs w:val="20"/>
        </w:rPr>
        <w:t>)</w:t>
      </w:r>
      <w:r w:rsidR="007B36D9">
        <w:rPr>
          <w:rFonts w:ascii="Segoe UI" w:hAnsi="Segoe UI" w:cs="Segoe UI"/>
          <w:sz w:val="20"/>
          <w:szCs w:val="20"/>
        </w:rPr>
        <w:t xml:space="preserve"> </w:t>
      </w:r>
    </w:p>
    <w:p w14:paraId="7454B6CD" w14:textId="77777777" w:rsidR="008B4A1B" w:rsidRPr="00360077" w:rsidRDefault="008B4A1B" w:rsidP="008B4A1B">
      <w:pPr>
        <w:pStyle w:val="ListParagraph"/>
        <w:numPr>
          <w:ilvl w:val="1"/>
          <w:numId w:val="22"/>
        </w:numPr>
        <w:rPr>
          <w:rFonts w:ascii="Segoe UI" w:hAnsi="Segoe UI" w:cs="Segoe UI"/>
          <w:b/>
          <w:bCs/>
          <w:color w:val="0070C0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Note: if you get this error</w:t>
      </w:r>
      <w:r w:rsidRPr="00360077">
        <w:rPr>
          <w:rFonts w:ascii="Segoe UI" w:hAnsi="Segoe UI" w:cs="Segoe UI"/>
          <w:sz w:val="20"/>
          <w:szCs w:val="20"/>
        </w:rPr>
        <w:t xml:space="preserve"> </w:t>
      </w:r>
      <w:r>
        <w:rPr>
          <w:rFonts w:ascii="Segoe UI" w:hAnsi="Segoe UI" w:cs="Segoe UI"/>
          <w:sz w:val="20"/>
          <w:szCs w:val="20"/>
        </w:rPr>
        <w:t>‘</w:t>
      </w:r>
      <w:r w:rsidRPr="00360077">
        <w:rPr>
          <w:rFonts w:ascii="Segoe UI" w:hAnsi="Segoe UI" w:cs="Segoe UI"/>
          <w:sz w:val="20"/>
          <w:szCs w:val="20"/>
        </w:rPr>
        <w:t>bash: ./RunDaisy.sh: /bin/bash^M: bad interpreter: No such file or directory</w:t>
      </w:r>
      <w:r>
        <w:rPr>
          <w:rFonts w:ascii="Segoe UI" w:hAnsi="Segoe UI" w:cs="Segoe UI"/>
          <w:sz w:val="20"/>
          <w:szCs w:val="20"/>
        </w:rPr>
        <w:t>’</w:t>
      </w:r>
    </w:p>
    <w:p w14:paraId="2A77E582" w14:textId="77777777" w:rsidR="008B4A1B" w:rsidRPr="00D25EB8" w:rsidRDefault="008B4A1B" w:rsidP="008B4A1B">
      <w:pPr>
        <w:pStyle w:val="ListParagraph"/>
        <w:numPr>
          <w:ilvl w:val="1"/>
          <w:numId w:val="22"/>
        </w:numPr>
        <w:rPr>
          <w:rFonts w:ascii="Segoe UI" w:hAnsi="Segoe UI" w:cs="Segoe UI"/>
          <w:b/>
          <w:bCs/>
          <w:color w:val="0070C0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Use this command “</w:t>
      </w:r>
      <w:r w:rsidRPr="00360077">
        <w:rPr>
          <w:rFonts w:ascii="Segoe UI" w:hAnsi="Segoe UI" w:cs="Segoe UI"/>
          <w:b/>
          <w:bCs/>
          <w:sz w:val="20"/>
          <w:szCs w:val="20"/>
        </w:rPr>
        <w:t>sed -i -e 's/\r$//' RunDaisy.sh</w:t>
      </w:r>
      <w:r>
        <w:rPr>
          <w:rFonts w:ascii="Segoe UI" w:hAnsi="Segoe UI" w:cs="Segoe UI"/>
          <w:b/>
          <w:bCs/>
          <w:sz w:val="20"/>
          <w:szCs w:val="20"/>
        </w:rPr>
        <w:t>”.</w:t>
      </w:r>
    </w:p>
    <w:p w14:paraId="376D39F1" w14:textId="4BB8B0D8" w:rsidR="008B4A1B" w:rsidRPr="008B4A1B" w:rsidRDefault="008B4A1B" w:rsidP="008B4A1B">
      <w:pPr>
        <w:ind w:left="1440"/>
        <w:rPr>
          <w:rFonts w:ascii="Segoe UI" w:hAnsi="Segoe UI" w:cs="Segoe UI"/>
          <w:b/>
          <w:bCs/>
          <w:color w:val="0070C0"/>
          <w:sz w:val="20"/>
          <w:szCs w:val="20"/>
        </w:rPr>
      </w:pPr>
      <w:r w:rsidRPr="00D25EB8">
        <w:rPr>
          <w:rFonts w:ascii="Segoe UI" w:hAnsi="Segoe UI" w:cs="Segoe UI"/>
          <w:b/>
          <w:bCs/>
          <w:noProof/>
          <w:color w:val="0070C0"/>
          <w:sz w:val="20"/>
          <w:szCs w:val="20"/>
        </w:rPr>
        <w:drawing>
          <wp:inline distT="0" distB="0" distL="0" distR="0" wp14:anchorId="076528D6" wp14:editId="4EDC4F77">
            <wp:extent cx="4811602" cy="38608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348" t="32996" r="14543" b="54764"/>
                    <a:stretch/>
                  </pic:blipFill>
                  <pic:spPr bwMode="auto">
                    <a:xfrm>
                      <a:off x="0" y="0"/>
                      <a:ext cx="4814306" cy="386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0466F" w14:textId="4E31979B" w:rsidR="00354F92" w:rsidRPr="002B5EDC" w:rsidRDefault="00354F92" w:rsidP="008F0821">
      <w:pPr>
        <w:pStyle w:val="ListParagraph"/>
        <w:numPr>
          <w:ilvl w:val="0"/>
          <w:numId w:val="22"/>
        </w:numPr>
        <w:rPr>
          <w:rFonts w:ascii="Segoe UI" w:hAnsi="Segoe UI" w:cs="Segoe UI"/>
          <w:b/>
          <w:bCs/>
          <w:color w:val="0070C0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To run with</w:t>
      </w:r>
      <w:r w:rsidR="002B5EDC">
        <w:rPr>
          <w:rFonts w:ascii="Segoe UI" w:hAnsi="Segoe UI" w:cs="Segoe UI"/>
          <w:sz w:val="20"/>
          <w:szCs w:val="20"/>
        </w:rPr>
        <w:t xml:space="preserve"> different environments.</w:t>
      </w:r>
    </w:p>
    <w:p w14:paraId="5F91E40E" w14:textId="5E00275F" w:rsidR="002B5EDC" w:rsidRPr="002B5EDC" w:rsidRDefault="002B5EDC" w:rsidP="002B5EDC">
      <w:pPr>
        <w:pStyle w:val="ListParagraph"/>
        <w:numPr>
          <w:ilvl w:val="1"/>
          <w:numId w:val="22"/>
        </w:numPr>
        <w:rPr>
          <w:rFonts w:ascii="Segoe UI" w:hAnsi="Segoe UI" w:cs="Segoe UI"/>
          <w:b/>
          <w:bCs/>
          <w:color w:val="0070C0"/>
          <w:sz w:val="18"/>
          <w:szCs w:val="18"/>
        </w:rPr>
      </w:pPr>
      <w:r>
        <w:rPr>
          <w:rFonts w:ascii="Segoe UI" w:hAnsi="Segoe UI" w:cs="Segoe UI"/>
          <w:sz w:val="20"/>
          <w:szCs w:val="20"/>
        </w:rPr>
        <w:t xml:space="preserve">Syntax :- </w:t>
      </w:r>
      <w:r w:rsidRPr="002B5EDC">
        <w:rPr>
          <w:rFonts w:ascii="Segoe UI" w:hAnsi="Segoe UI" w:cs="Segoe UI"/>
          <w:b/>
          <w:bCs/>
          <w:sz w:val="18"/>
          <w:szCs w:val="18"/>
        </w:rPr>
        <w:t>./RunDaisy.sh &lt;EnvironmentName&gt; &lt;TestSuiteName/Master fileName&gt;</w:t>
      </w:r>
    </w:p>
    <w:p w14:paraId="46F34852" w14:textId="0FCB3F38" w:rsidR="002B5EDC" w:rsidRPr="002B5EDC" w:rsidRDefault="002B5EDC" w:rsidP="002B5EDC">
      <w:pPr>
        <w:pStyle w:val="ListParagraph"/>
        <w:numPr>
          <w:ilvl w:val="0"/>
          <w:numId w:val="22"/>
        </w:numPr>
        <w:rPr>
          <w:rFonts w:ascii="Segoe UI" w:hAnsi="Segoe UI" w:cs="Segoe UI"/>
          <w:b/>
          <w:bCs/>
          <w:color w:val="0070C0"/>
          <w:sz w:val="18"/>
          <w:szCs w:val="18"/>
        </w:rPr>
      </w:pPr>
      <w:r>
        <w:rPr>
          <w:rFonts w:ascii="Segoe UI" w:hAnsi="Segoe UI" w:cs="Segoe UI"/>
          <w:b/>
          <w:bCs/>
          <w:sz w:val="18"/>
          <w:szCs w:val="18"/>
        </w:rPr>
        <w:t>./RunDaisy.sh parameter options are below: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965"/>
        <w:gridCol w:w="4783"/>
      </w:tblGrid>
      <w:tr w:rsidR="000331E4" w14:paraId="78BA4B63" w14:textId="77777777" w:rsidTr="000331E4">
        <w:tc>
          <w:tcPr>
            <w:tcW w:w="2965" w:type="dxa"/>
          </w:tcPr>
          <w:p w14:paraId="14BD4376" w14:textId="6C7FF0A7" w:rsidR="000331E4" w:rsidRDefault="000331E4" w:rsidP="002B5EDC">
            <w:pPr>
              <w:pStyle w:val="ListParagraph"/>
              <w:ind w:left="0"/>
              <w:rPr>
                <w:rFonts w:ascii="Segoe UI" w:hAnsi="Segoe UI" w:cs="Segoe UI"/>
                <w:b/>
                <w:bCs/>
                <w:color w:val="0070C0"/>
                <w:sz w:val="18"/>
                <w:szCs w:val="18"/>
              </w:rPr>
            </w:pPr>
            <w:r>
              <w:rPr>
                <w:rFonts w:ascii="Segoe UI" w:hAnsi="Segoe UI" w:cs="Segoe UI"/>
                <w:b/>
                <w:bCs/>
                <w:color w:val="0070C0"/>
                <w:sz w:val="18"/>
                <w:szCs w:val="18"/>
              </w:rPr>
              <w:t>Command</w:t>
            </w:r>
          </w:p>
        </w:tc>
        <w:tc>
          <w:tcPr>
            <w:tcW w:w="4783" w:type="dxa"/>
          </w:tcPr>
          <w:p w14:paraId="3BD1BFDD" w14:textId="4D3A9AC0" w:rsidR="000331E4" w:rsidRDefault="000331E4" w:rsidP="002B5EDC">
            <w:pPr>
              <w:pStyle w:val="ListParagraph"/>
              <w:ind w:left="0"/>
              <w:rPr>
                <w:rFonts w:ascii="Segoe UI" w:hAnsi="Segoe UI" w:cs="Segoe UI"/>
                <w:b/>
                <w:bCs/>
                <w:color w:val="0070C0"/>
                <w:sz w:val="18"/>
                <w:szCs w:val="18"/>
              </w:rPr>
            </w:pPr>
            <w:r>
              <w:rPr>
                <w:rFonts w:ascii="Segoe UI" w:hAnsi="Segoe UI" w:cs="Segoe UI"/>
                <w:b/>
                <w:bCs/>
                <w:color w:val="0070C0"/>
                <w:sz w:val="18"/>
                <w:szCs w:val="18"/>
              </w:rPr>
              <w:t>Execution details</w:t>
            </w:r>
          </w:p>
        </w:tc>
      </w:tr>
      <w:tr w:rsidR="000331E4" w14:paraId="2FC838A5" w14:textId="77777777" w:rsidTr="000331E4">
        <w:tc>
          <w:tcPr>
            <w:tcW w:w="2965" w:type="dxa"/>
          </w:tcPr>
          <w:p w14:paraId="1DEB0775" w14:textId="77A67B88" w:rsidR="000331E4" w:rsidRPr="000331E4" w:rsidRDefault="000331E4" w:rsidP="002B5EDC">
            <w:pPr>
              <w:pStyle w:val="ListParagraph"/>
              <w:ind w:left="0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./RunDaisy.sh</w:t>
            </w:r>
          </w:p>
        </w:tc>
        <w:tc>
          <w:tcPr>
            <w:tcW w:w="4783" w:type="dxa"/>
          </w:tcPr>
          <w:p w14:paraId="5C89DBF5" w14:textId="7891F691" w:rsidR="000331E4" w:rsidRPr="000331E4" w:rsidRDefault="000331E4" w:rsidP="002B5EDC">
            <w:pPr>
              <w:pStyle w:val="ListParagraph"/>
              <w:ind w:left="0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It will pick up Default environment and Master.xlsx file.</w:t>
            </w:r>
          </w:p>
        </w:tc>
      </w:tr>
      <w:tr w:rsidR="000331E4" w14:paraId="40AA4DEF" w14:textId="77777777" w:rsidTr="000331E4">
        <w:tc>
          <w:tcPr>
            <w:tcW w:w="2965" w:type="dxa"/>
          </w:tcPr>
          <w:p w14:paraId="2F31E856" w14:textId="00486905" w:rsidR="000331E4" w:rsidRDefault="000331E4" w:rsidP="000331E4">
            <w:pPr>
              <w:pStyle w:val="ListParagraph"/>
              <w:ind w:left="0"/>
              <w:rPr>
                <w:rFonts w:ascii="Segoe UI" w:hAnsi="Segoe UI" w:cs="Segoe UI"/>
                <w:b/>
                <w:bCs/>
                <w:color w:val="0070C0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 xml:space="preserve">./RunDaisy.sh UAT </w:t>
            </w:r>
          </w:p>
        </w:tc>
        <w:tc>
          <w:tcPr>
            <w:tcW w:w="4783" w:type="dxa"/>
          </w:tcPr>
          <w:p w14:paraId="28AAEF47" w14:textId="5663FFE9" w:rsidR="000331E4" w:rsidRDefault="000331E4" w:rsidP="000331E4">
            <w:pPr>
              <w:pStyle w:val="ListParagraph"/>
              <w:ind w:left="0"/>
              <w:rPr>
                <w:rFonts w:ascii="Segoe UI" w:hAnsi="Segoe UI" w:cs="Segoe UI"/>
                <w:b/>
                <w:bCs/>
                <w:color w:val="0070C0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It will pick up UAT environment and Master.xlsx file.</w:t>
            </w:r>
          </w:p>
        </w:tc>
      </w:tr>
      <w:tr w:rsidR="000331E4" w14:paraId="3F4A1777" w14:textId="77777777" w:rsidTr="000331E4">
        <w:tc>
          <w:tcPr>
            <w:tcW w:w="2965" w:type="dxa"/>
          </w:tcPr>
          <w:p w14:paraId="607CAD2D" w14:textId="067A9DE0" w:rsidR="000331E4" w:rsidRPr="000331E4" w:rsidRDefault="000331E4" w:rsidP="000331E4">
            <w:pPr>
              <w:pStyle w:val="ListParagraph"/>
              <w:ind w:left="0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./RunDaisy.sh SmokeTest.xlsx</w:t>
            </w:r>
          </w:p>
        </w:tc>
        <w:tc>
          <w:tcPr>
            <w:tcW w:w="4783" w:type="dxa"/>
          </w:tcPr>
          <w:p w14:paraId="2A0C9202" w14:textId="32C2DE6A" w:rsidR="000331E4" w:rsidRPr="000331E4" w:rsidRDefault="000331E4" w:rsidP="000331E4">
            <w:pPr>
              <w:pStyle w:val="ListParagraph"/>
              <w:ind w:left="0"/>
              <w:rPr>
                <w:rFonts w:ascii="Segoe UI" w:hAnsi="Segoe UI" w:cs="Segoe UI"/>
                <w:b/>
                <w:bCs/>
                <w:color w:val="0070C0"/>
                <w:sz w:val="16"/>
                <w:szCs w:val="16"/>
              </w:rPr>
            </w:pPr>
            <w:r w:rsidRPr="000331E4">
              <w:rPr>
                <w:rFonts w:ascii="Segoe UI" w:hAnsi="Segoe UI" w:cs="Segoe UI"/>
                <w:sz w:val="16"/>
                <w:szCs w:val="16"/>
              </w:rPr>
              <w:t>It will pick up Default environment and SmokeTest.xlsx file.</w:t>
            </w:r>
          </w:p>
        </w:tc>
      </w:tr>
      <w:tr w:rsidR="000331E4" w14:paraId="0B378282" w14:textId="77777777" w:rsidTr="000331E4">
        <w:tc>
          <w:tcPr>
            <w:tcW w:w="2965" w:type="dxa"/>
          </w:tcPr>
          <w:p w14:paraId="187307AD" w14:textId="50BE7655" w:rsidR="000331E4" w:rsidRPr="000331E4" w:rsidRDefault="000331E4" w:rsidP="000331E4">
            <w:pPr>
              <w:pStyle w:val="ListParagraph"/>
              <w:ind w:left="0"/>
              <w:rPr>
                <w:rFonts w:ascii="Segoe UI" w:hAnsi="Segoe UI" w:cs="Segoe UI"/>
                <w:sz w:val="16"/>
                <w:szCs w:val="16"/>
              </w:rPr>
            </w:pPr>
            <w:r w:rsidRPr="000331E4">
              <w:rPr>
                <w:rFonts w:ascii="Segoe UI" w:hAnsi="Segoe UI" w:cs="Segoe UI"/>
                <w:sz w:val="16"/>
                <w:szCs w:val="16"/>
              </w:rPr>
              <w:t>./RunDaisy.sh UAT RegressionTest.xlsx</w:t>
            </w:r>
          </w:p>
        </w:tc>
        <w:tc>
          <w:tcPr>
            <w:tcW w:w="4783" w:type="dxa"/>
          </w:tcPr>
          <w:p w14:paraId="0FFA2A5A" w14:textId="5628ED52" w:rsidR="000331E4" w:rsidRPr="000331E4" w:rsidRDefault="000331E4" w:rsidP="000331E4">
            <w:pPr>
              <w:pStyle w:val="ListParagraph"/>
              <w:ind w:left="0"/>
              <w:rPr>
                <w:rFonts w:ascii="Segoe UI" w:hAnsi="Segoe UI" w:cs="Segoe UI"/>
                <w:b/>
                <w:bCs/>
                <w:color w:val="0070C0"/>
                <w:sz w:val="16"/>
                <w:szCs w:val="16"/>
              </w:rPr>
            </w:pPr>
            <w:r w:rsidRPr="000331E4">
              <w:rPr>
                <w:rFonts w:ascii="Segoe UI" w:hAnsi="Segoe UI" w:cs="Segoe UI"/>
                <w:sz w:val="16"/>
                <w:szCs w:val="16"/>
              </w:rPr>
              <w:t>It will pick up</w:t>
            </w:r>
            <w:r>
              <w:rPr>
                <w:rFonts w:ascii="Segoe UI" w:hAnsi="Segoe UI" w:cs="Segoe UI"/>
                <w:sz w:val="16"/>
                <w:szCs w:val="16"/>
              </w:rPr>
              <w:t xml:space="preserve"> UAT</w:t>
            </w:r>
            <w:r w:rsidRPr="000331E4">
              <w:rPr>
                <w:rFonts w:ascii="Segoe UI" w:hAnsi="Segoe UI" w:cs="Segoe UI"/>
                <w:sz w:val="16"/>
                <w:szCs w:val="16"/>
              </w:rPr>
              <w:t xml:space="preserve"> environment and</w:t>
            </w:r>
            <w:r>
              <w:rPr>
                <w:rFonts w:ascii="Segoe UI" w:hAnsi="Segoe UI" w:cs="Segoe UI"/>
                <w:sz w:val="16"/>
                <w:szCs w:val="16"/>
              </w:rPr>
              <w:t xml:space="preserve"> RegressionTest.xlsx</w:t>
            </w:r>
            <w:r w:rsidRPr="000331E4">
              <w:rPr>
                <w:rFonts w:ascii="Segoe UI" w:hAnsi="Segoe UI" w:cs="Segoe UI"/>
                <w:sz w:val="16"/>
                <w:szCs w:val="16"/>
              </w:rPr>
              <w:t xml:space="preserve"> file.</w:t>
            </w:r>
          </w:p>
        </w:tc>
      </w:tr>
    </w:tbl>
    <w:p w14:paraId="03451280" w14:textId="58D932EF" w:rsidR="002B5EDC" w:rsidRDefault="002B5EDC" w:rsidP="002B5EDC">
      <w:pPr>
        <w:pStyle w:val="ListParagraph"/>
        <w:ind w:left="1080"/>
        <w:rPr>
          <w:rFonts w:ascii="Segoe UI" w:hAnsi="Segoe UI" w:cs="Segoe UI"/>
          <w:b/>
          <w:bCs/>
          <w:color w:val="0070C0"/>
          <w:sz w:val="18"/>
          <w:szCs w:val="18"/>
        </w:rPr>
      </w:pPr>
    </w:p>
    <w:p w14:paraId="1F83E560" w14:textId="19CDB5CF" w:rsidR="000331E4" w:rsidRPr="000331E4" w:rsidRDefault="000331E4" w:rsidP="002B5EDC">
      <w:pPr>
        <w:pStyle w:val="ListParagraph"/>
        <w:ind w:left="1080"/>
        <w:rPr>
          <w:rFonts w:ascii="Segoe UI" w:hAnsi="Segoe UI" w:cs="Segoe UI"/>
          <w:sz w:val="18"/>
          <w:szCs w:val="18"/>
        </w:rPr>
      </w:pPr>
      <w:r w:rsidRPr="000331E4">
        <w:rPr>
          <w:rFonts w:ascii="Segoe UI" w:hAnsi="Segoe UI" w:cs="Segoe UI"/>
          <w:sz w:val="18"/>
          <w:szCs w:val="18"/>
        </w:rPr>
        <w:t>Note: There shouldn’t be any spaces present in file’s name:</w:t>
      </w:r>
    </w:p>
    <w:p w14:paraId="03C491A8" w14:textId="47BBACCB" w:rsidR="000331E4" w:rsidRPr="000331E4" w:rsidRDefault="000331E4" w:rsidP="002B5EDC">
      <w:pPr>
        <w:pStyle w:val="ListParagraph"/>
        <w:ind w:left="1080"/>
        <w:rPr>
          <w:rFonts w:ascii="Segoe UI" w:hAnsi="Segoe UI" w:cs="Segoe UI"/>
          <w:sz w:val="18"/>
          <w:szCs w:val="18"/>
        </w:rPr>
      </w:pPr>
      <w:r w:rsidRPr="000331E4">
        <w:rPr>
          <w:rFonts w:ascii="Segoe UI" w:hAnsi="Segoe UI" w:cs="Segoe UI"/>
          <w:sz w:val="18"/>
          <w:szCs w:val="18"/>
        </w:rPr>
        <w:tab/>
        <w:t xml:space="preserve">E.g. “New Master SmokeTest.xlsx” is </w:t>
      </w:r>
      <w:r w:rsidRPr="000331E4">
        <w:rPr>
          <w:rFonts w:ascii="Segoe UI" w:hAnsi="Segoe UI" w:cs="Segoe UI"/>
          <w:color w:val="FF0000"/>
          <w:sz w:val="18"/>
          <w:szCs w:val="18"/>
        </w:rPr>
        <w:t>invalid</w:t>
      </w:r>
      <w:r w:rsidRPr="000331E4">
        <w:rPr>
          <w:rFonts w:ascii="Segoe UI" w:hAnsi="Segoe UI" w:cs="Segoe UI"/>
          <w:sz w:val="18"/>
          <w:szCs w:val="18"/>
        </w:rPr>
        <w:t xml:space="preserve"> name</w:t>
      </w:r>
      <w:r>
        <w:rPr>
          <w:rFonts w:ascii="Segoe UI" w:hAnsi="Segoe UI" w:cs="Segoe UI"/>
          <w:sz w:val="18"/>
          <w:szCs w:val="18"/>
        </w:rPr>
        <w:t>.</w:t>
      </w:r>
    </w:p>
    <w:p w14:paraId="587D27B3" w14:textId="5383B6F5" w:rsidR="000331E4" w:rsidRDefault="000331E4" w:rsidP="002B5EDC">
      <w:pPr>
        <w:pStyle w:val="ListParagraph"/>
        <w:ind w:left="1080"/>
        <w:rPr>
          <w:rFonts w:ascii="Segoe UI" w:hAnsi="Segoe UI" w:cs="Segoe UI"/>
          <w:sz w:val="18"/>
          <w:szCs w:val="18"/>
        </w:rPr>
      </w:pPr>
      <w:r w:rsidRPr="000331E4">
        <w:rPr>
          <w:rFonts w:ascii="Segoe UI" w:hAnsi="Segoe UI" w:cs="Segoe UI"/>
          <w:sz w:val="18"/>
          <w:szCs w:val="18"/>
        </w:rPr>
        <w:tab/>
        <w:t xml:space="preserve">       “NewMasterSmokeTest.xlsx” is </w:t>
      </w:r>
      <w:r w:rsidRPr="000331E4">
        <w:rPr>
          <w:rFonts w:ascii="Segoe UI" w:hAnsi="Segoe UI" w:cs="Segoe UI"/>
          <w:color w:val="00B050"/>
          <w:sz w:val="18"/>
          <w:szCs w:val="18"/>
        </w:rPr>
        <w:t>valid</w:t>
      </w:r>
      <w:r w:rsidRPr="000331E4">
        <w:rPr>
          <w:rFonts w:ascii="Segoe UI" w:hAnsi="Segoe UI" w:cs="Segoe UI"/>
          <w:sz w:val="18"/>
          <w:szCs w:val="18"/>
        </w:rPr>
        <w:t xml:space="preserve"> name</w:t>
      </w:r>
      <w:r>
        <w:rPr>
          <w:rFonts w:ascii="Segoe UI" w:hAnsi="Segoe UI" w:cs="Segoe UI"/>
          <w:sz w:val="18"/>
          <w:szCs w:val="18"/>
        </w:rPr>
        <w:t>.</w:t>
      </w:r>
    </w:p>
    <w:p w14:paraId="7F0EB788" w14:textId="72A3D723" w:rsidR="0048345B" w:rsidRDefault="0048345B" w:rsidP="002B5EDC">
      <w:pPr>
        <w:pStyle w:val="ListParagraph"/>
        <w:ind w:left="1080"/>
        <w:rPr>
          <w:rFonts w:ascii="Segoe UI" w:hAnsi="Segoe UI" w:cs="Segoe UI"/>
          <w:sz w:val="18"/>
          <w:szCs w:val="18"/>
        </w:rPr>
      </w:pPr>
    </w:p>
    <w:p w14:paraId="128147F0" w14:textId="04B17D29" w:rsidR="0048345B" w:rsidRDefault="0048345B" w:rsidP="002B5EDC">
      <w:pPr>
        <w:pStyle w:val="ListParagraph"/>
        <w:ind w:left="1080"/>
        <w:rPr>
          <w:rFonts w:ascii="Segoe UI" w:hAnsi="Segoe UI" w:cs="Segoe UI"/>
          <w:sz w:val="18"/>
          <w:szCs w:val="18"/>
        </w:rPr>
      </w:pPr>
    </w:p>
    <w:p w14:paraId="281B3F80" w14:textId="385FCE6B" w:rsidR="0048345B" w:rsidRDefault="0048345B" w:rsidP="002B5EDC">
      <w:pPr>
        <w:pStyle w:val="ListParagraph"/>
        <w:ind w:left="1080"/>
        <w:rPr>
          <w:rFonts w:ascii="Segoe UI" w:hAnsi="Segoe UI" w:cs="Segoe UI"/>
          <w:sz w:val="18"/>
          <w:szCs w:val="18"/>
        </w:rPr>
      </w:pPr>
    </w:p>
    <w:p w14:paraId="4E7EAC32" w14:textId="6CA0E562" w:rsidR="0048345B" w:rsidRDefault="0048345B" w:rsidP="002B5EDC">
      <w:pPr>
        <w:pStyle w:val="ListParagraph"/>
        <w:ind w:left="1080"/>
        <w:rPr>
          <w:rFonts w:ascii="Segoe UI" w:hAnsi="Segoe UI" w:cs="Segoe UI"/>
          <w:sz w:val="18"/>
          <w:szCs w:val="18"/>
        </w:rPr>
      </w:pPr>
    </w:p>
    <w:p w14:paraId="738CDE07" w14:textId="7E2EB570" w:rsidR="0048345B" w:rsidRDefault="0048345B" w:rsidP="002B5EDC">
      <w:pPr>
        <w:pStyle w:val="ListParagraph"/>
        <w:ind w:left="1080"/>
        <w:rPr>
          <w:rFonts w:ascii="Segoe UI" w:hAnsi="Segoe UI" w:cs="Segoe UI"/>
          <w:sz w:val="18"/>
          <w:szCs w:val="18"/>
        </w:rPr>
      </w:pPr>
    </w:p>
    <w:p w14:paraId="60F3967A" w14:textId="7BE0ABD8" w:rsidR="0048345B" w:rsidRDefault="0048345B" w:rsidP="002B5EDC">
      <w:pPr>
        <w:pStyle w:val="ListParagraph"/>
        <w:ind w:left="1080"/>
        <w:rPr>
          <w:rFonts w:ascii="Segoe UI" w:hAnsi="Segoe UI" w:cs="Segoe UI"/>
          <w:sz w:val="18"/>
          <w:szCs w:val="18"/>
        </w:rPr>
      </w:pPr>
    </w:p>
    <w:p w14:paraId="752D8263" w14:textId="6DF01928" w:rsidR="0048345B" w:rsidRDefault="0048345B" w:rsidP="002B5EDC">
      <w:pPr>
        <w:pStyle w:val="ListParagraph"/>
        <w:ind w:left="1080"/>
        <w:rPr>
          <w:rFonts w:ascii="Segoe UI" w:hAnsi="Segoe UI" w:cs="Segoe UI"/>
          <w:sz w:val="18"/>
          <w:szCs w:val="18"/>
        </w:rPr>
      </w:pPr>
    </w:p>
    <w:p w14:paraId="5D05619E" w14:textId="77777777" w:rsidR="007C6F58" w:rsidRPr="00F904A6" w:rsidRDefault="007C6F58" w:rsidP="00F904A6">
      <w:pPr>
        <w:rPr>
          <w:rFonts w:ascii="Segoe UI" w:hAnsi="Segoe UI" w:cs="Segoe UI"/>
          <w:sz w:val="18"/>
          <w:szCs w:val="18"/>
        </w:rPr>
      </w:pPr>
    </w:p>
    <w:p w14:paraId="44DC2297" w14:textId="0CDCE5EB" w:rsidR="007C6F58" w:rsidRPr="00F904A6" w:rsidRDefault="002D4DEF" w:rsidP="007C6F58">
      <w:pPr>
        <w:pStyle w:val="ListParagraph"/>
        <w:numPr>
          <w:ilvl w:val="0"/>
          <w:numId w:val="25"/>
        </w:numPr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lastRenderedPageBreak/>
        <w:t>./</w:t>
      </w:r>
      <w:r w:rsidR="0048345B">
        <w:rPr>
          <w:rFonts w:ascii="Segoe UI" w:hAnsi="Segoe UI" w:cs="Segoe UI"/>
          <w:sz w:val="18"/>
          <w:szCs w:val="18"/>
        </w:rPr>
        <w:t>RunDaisy.bat: It will pick up Default environment and master.xlsx file.</w:t>
      </w:r>
    </w:p>
    <w:p w14:paraId="15DEEB78" w14:textId="77777777" w:rsidR="007C6F58" w:rsidRPr="007C6F58" w:rsidRDefault="007C6F58" w:rsidP="007C6F58">
      <w:pPr>
        <w:rPr>
          <w:rFonts w:ascii="Segoe UI" w:hAnsi="Segoe UI" w:cs="Segoe UI"/>
          <w:sz w:val="18"/>
          <w:szCs w:val="18"/>
        </w:rPr>
      </w:pPr>
    </w:p>
    <w:p w14:paraId="0C0170D5" w14:textId="04BFABC6" w:rsidR="00BB2A42" w:rsidRDefault="00BB2A42" w:rsidP="00BB2A42">
      <w:pPr>
        <w:pStyle w:val="ListParagraph"/>
        <w:ind w:left="1080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2D842D" wp14:editId="1CF74E11">
                <wp:simplePos x="0" y="0"/>
                <wp:positionH relativeFrom="column">
                  <wp:posOffset>1858659</wp:posOffset>
                </wp:positionH>
                <wp:positionV relativeFrom="paragraph">
                  <wp:posOffset>2179914</wp:posOffset>
                </wp:positionV>
                <wp:extent cx="298280" cy="513433"/>
                <wp:effectExtent l="19050" t="0" r="26035" b="39370"/>
                <wp:wrapNone/>
                <wp:docPr id="13" name="Arrow: Dow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280" cy="513433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04C68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3" o:spid="_x0000_s1026" type="#_x0000_t67" style="position:absolute;margin-left:146.35pt;margin-top:171.65pt;width:23.5pt;height:40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" adj="15326" fillcolor="red" strokecolor="#802e01 [1604]" strokeweight="1pt"/>
            </w:pict>
          </mc:Fallback>
        </mc:AlternateContent>
      </w: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0AF31FF9" wp14:editId="714C8E1E">
            <wp:extent cx="4816492" cy="2155825"/>
            <wp:effectExtent l="19050" t="19050" r="22225" b="1587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32" t="5886" r="815" b="25793"/>
                    <a:stretch/>
                  </pic:blipFill>
                  <pic:spPr bwMode="auto">
                    <a:xfrm>
                      <a:off x="0" y="0"/>
                      <a:ext cx="4818210" cy="21565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A2125" w14:textId="338FC8CB" w:rsidR="00BB2A42" w:rsidRDefault="00BB2A42" w:rsidP="00BB2A42">
      <w:pPr>
        <w:pStyle w:val="ListParagraph"/>
        <w:ind w:left="1080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ab/>
      </w:r>
      <w:r>
        <w:rPr>
          <w:rFonts w:ascii="Segoe UI" w:hAnsi="Segoe UI" w:cs="Segoe UI"/>
          <w:sz w:val="18"/>
          <w:szCs w:val="18"/>
        </w:rPr>
        <w:tab/>
      </w:r>
      <w:r>
        <w:rPr>
          <w:rFonts w:ascii="Segoe UI" w:hAnsi="Segoe UI" w:cs="Segoe UI"/>
          <w:sz w:val="18"/>
          <w:szCs w:val="18"/>
        </w:rPr>
        <w:tab/>
      </w:r>
    </w:p>
    <w:p w14:paraId="2E16E964" w14:textId="77777777" w:rsidR="00BB2A42" w:rsidRPr="00BB2A42" w:rsidRDefault="00BB2A42" w:rsidP="00BB2A42">
      <w:pPr>
        <w:pStyle w:val="ListParagraph"/>
        <w:ind w:left="1080"/>
        <w:rPr>
          <w:rFonts w:ascii="Segoe UI" w:hAnsi="Segoe UI" w:cs="Segoe UI"/>
          <w:sz w:val="18"/>
          <w:szCs w:val="18"/>
        </w:rPr>
      </w:pPr>
    </w:p>
    <w:p w14:paraId="58198B6D" w14:textId="77777777" w:rsidR="0048345B" w:rsidRPr="0048345B" w:rsidRDefault="0048345B" w:rsidP="0048345B">
      <w:pPr>
        <w:pStyle w:val="ListParagraph"/>
        <w:rPr>
          <w:rFonts w:ascii="Segoe UI" w:hAnsi="Segoe UI" w:cs="Segoe UI"/>
          <w:sz w:val="18"/>
          <w:szCs w:val="18"/>
        </w:rPr>
      </w:pPr>
    </w:p>
    <w:p w14:paraId="3C667617" w14:textId="532D8A6F" w:rsidR="00307D2A" w:rsidRDefault="0048345B" w:rsidP="002B5EDC">
      <w:pPr>
        <w:pStyle w:val="ListParagraph"/>
        <w:ind w:left="1080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1524A85B" wp14:editId="5D404769">
            <wp:extent cx="3285972" cy="1124663"/>
            <wp:effectExtent l="19050" t="19050" r="10160" b="1841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89" r="41432" b="18973"/>
                    <a:stretch/>
                  </pic:blipFill>
                  <pic:spPr bwMode="auto">
                    <a:xfrm>
                      <a:off x="0" y="0"/>
                      <a:ext cx="3286872" cy="112497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89AD6" w14:textId="5FA8C60D" w:rsidR="007C6F58" w:rsidRDefault="007C6F58" w:rsidP="00A64AAE">
      <w:pPr>
        <w:rPr>
          <w:rFonts w:ascii="Segoe UI" w:hAnsi="Segoe UI" w:cs="Segoe UI"/>
          <w:color w:val="FFA500"/>
          <w:sz w:val="20"/>
          <w:szCs w:val="20"/>
        </w:rPr>
      </w:pPr>
    </w:p>
    <w:p w14:paraId="5BB4CF8D" w14:textId="17634A49" w:rsidR="002635D9" w:rsidRPr="00F904A6" w:rsidRDefault="002D4DEF" w:rsidP="00F904A6">
      <w:pPr>
        <w:pStyle w:val="ListParagraph"/>
        <w:numPr>
          <w:ilvl w:val="0"/>
          <w:numId w:val="25"/>
        </w:numPr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>./</w:t>
      </w:r>
      <w:r w:rsidR="007C6F58">
        <w:rPr>
          <w:rFonts w:ascii="Segoe UI" w:hAnsi="Segoe UI" w:cs="Segoe UI"/>
          <w:sz w:val="18"/>
          <w:szCs w:val="18"/>
        </w:rPr>
        <w:t>RunDaisy.bat SmokeTest.xlsx: It will pick up Default environment and SmokeTest.xlsx</w:t>
      </w:r>
    </w:p>
    <w:p w14:paraId="12CAE560" w14:textId="2DFFDF18" w:rsidR="002635D9" w:rsidRPr="002635D9" w:rsidRDefault="002635D9" w:rsidP="002635D9">
      <w:pPr>
        <w:pStyle w:val="ListParagraph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42B95D26" wp14:editId="48ECBCEF">
            <wp:extent cx="4175760" cy="2298133"/>
            <wp:effectExtent l="19050" t="19050" r="15240" b="2603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32" t="6506" r="12253" b="20680"/>
                    <a:stretch/>
                  </pic:blipFill>
                  <pic:spPr bwMode="auto">
                    <a:xfrm>
                      <a:off x="0" y="0"/>
                      <a:ext cx="4176318" cy="22984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5C22D" w14:textId="4583A740" w:rsidR="002635D9" w:rsidRDefault="002635D9" w:rsidP="002635D9">
      <w:pPr>
        <w:pStyle w:val="ListParagraph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B41CD6" wp14:editId="795B775C">
                <wp:simplePos x="0" y="0"/>
                <wp:positionH relativeFrom="column">
                  <wp:posOffset>2064032</wp:posOffset>
                </wp:positionH>
                <wp:positionV relativeFrom="paragraph">
                  <wp:posOffset>55374</wp:posOffset>
                </wp:positionV>
                <wp:extent cx="264051" cy="444975"/>
                <wp:effectExtent l="19050" t="0" r="41275" b="31750"/>
                <wp:wrapNone/>
                <wp:docPr id="18" name="Arrow: Dow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051" cy="44497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77E590" id="Arrow: Down 18" o:spid="_x0000_s1026" type="#_x0000_t67" style="position:absolute;margin-left:162.5pt;margin-top:4.35pt;width:20.8pt;height:35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" adj="15191" fillcolor="red" strokecolor="#802e01 [1604]" strokeweight="1pt"/>
            </w:pict>
          </mc:Fallback>
        </mc:AlternateContent>
      </w:r>
      <w:r>
        <w:rPr>
          <w:rFonts w:ascii="Segoe UI" w:hAnsi="Segoe UI" w:cs="Segoe UI"/>
          <w:sz w:val="18"/>
          <w:szCs w:val="18"/>
        </w:rPr>
        <w:tab/>
      </w:r>
      <w:r>
        <w:rPr>
          <w:rFonts w:ascii="Segoe UI" w:hAnsi="Segoe UI" w:cs="Segoe UI"/>
          <w:sz w:val="18"/>
          <w:szCs w:val="18"/>
        </w:rPr>
        <w:tab/>
      </w:r>
      <w:r>
        <w:rPr>
          <w:rFonts w:ascii="Segoe UI" w:hAnsi="Segoe UI" w:cs="Segoe UI"/>
          <w:sz w:val="18"/>
          <w:szCs w:val="18"/>
        </w:rPr>
        <w:tab/>
      </w:r>
      <w:r>
        <w:rPr>
          <w:rFonts w:ascii="Segoe UI" w:hAnsi="Segoe UI" w:cs="Segoe UI"/>
          <w:sz w:val="18"/>
          <w:szCs w:val="18"/>
        </w:rPr>
        <w:tab/>
      </w:r>
      <w:r>
        <w:rPr>
          <w:rFonts w:ascii="Segoe UI" w:hAnsi="Segoe UI" w:cs="Segoe UI"/>
          <w:sz w:val="18"/>
          <w:szCs w:val="18"/>
        </w:rPr>
        <w:tab/>
      </w:r>
      <w:r>
        <w:rPr>
          <w:rFonts w:ascii="Segoe UI" w:hAnsi="Segoe UI" w:cs="Segoe UI"/>
          <w:sz w:val="18"/>
          <w:szCs w:val="18"/>
        </w:rPr>
        <w:tab/>
      </w:r>
    </w:p>
    <w:p w14:paraId="13BD0344" w14:textId="3BFE2495" w:rsidR="002635D9" w:rsidRDefault="002635D9" w:rsidP="002635D9">
      <w:pPr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ab/>
      </w:r>
      <w:r>
        <w:rPr>
          <w:rFonts w:ascii="Segoe UI" w:hAnsi="Segoe UI" w:cs="Segoe UI"/>
          <w:sz w:val="18"/>
          <w:szCs w:val="18"/>
        </w:rPr>
        <w:tab/>
      </w:r>
      <w:r>
        <w:rPr>
          <w:rFonts w:ascii="Segoe UI" w:hAnsi="Segoe UI" w:cs="Segoe UI"/>
          <w:sz w:val="18"/>
          <w:szCs w:val="18"/>
        </w:rPr>
        <w:tab/>
      </w:r>
      <w:r>
        <w:rPr>
          <w:rFonts w:ascii="Segoe UI" w:hAnsi="Segoe UI" w:cs="Segoe UI"/>
          <w:sz w:val="18"/>
          <w:szCs w:val="18"/>
        </w:rPr>
        <w:tab/>
      </w:r>
    </w:p>
    <w:p w14:paraId="5C796B55" w14:textId="77777777" w:rsidR="002635D9" w:rsidRPr="002635D9" w:rsidRDefault="002635D9" w:rsidP="002635D9">
      <w:pPr>
        <w:rPr>
          <w:rFonts w:ascii="Segoe UI" w:hAnsi="Segoe UI" w:cs="Segoe UI"/>
          <w:sz w:val="18"/>
          <w:szCs w:val="18"/>
        </w:rPr>
      </w:pPr>
    </w:p>
    <w:p w14:paraId="4C3CF5B1" w14:textId="44FEF809" w:rsidR="002635D9" w:rsidRDefault="002635D9" w:rsidP="002635D9">
      <w:pPr>
        <w:pStyle w:val="ListParagraph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1E87EACC" wp14:editId="2B003486">
            <wp:extent cx="4058566" cy="1036320"/>
            <wp:effectExtent l="19050" t="19050" r="18415" b="1143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119" r="27656" b="5040"/>
                    <a:stretch/>
                  </pic:blipFill>
                  <pic:spPr bwMode="auto">
                    <a:xfrm>
                      <a:off x="0" y="0"/>
                      <a:ext cx="4060027" cy="10366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22EE7" w14:textId="549E158E" w:rsidR="002635D9" w:rsidRDefault="002635D9" w:rsidP="000C1A61">
      <w:pPr>
        <w:pStyle w:val="ListParagraph"/>
        <w:rPr>
          <w:rFonts w:ascii="Segoe UI" w:hAnsi="Segoe UI" w:cs="Segoe UI"/>
          <w:color w:val="FFA500"/>
          <w:sz w:val="20"/>
          <w:szCs w:val="20"/>
        </w:rPr>
      </w:pPr>
    </w:p>
    <w:p w14:paraId="4FADC6EC" w14:textId="4C434E57" w:rsidR="002635D9" w:rsidRDefault="002D4DEF" w:rsidP="002635D9">
      <w:pPr>
        <w:pStyle w:val="ListParagraph"/>
        <w:numPr>
          <w:ilvl w:val="0"/>
          <w:numId w:val="25"/>
        </w:num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./</w:t>
      </w:r>
      <w:r w:rsidR="002635D9">
        <w:rPr>
          <w:rFonts w:ascii="Segoe UI" w:hAnsi="Segoe UI" w:cs="Segoe UI"/>
          <w:sz w:val="20"/>
          <w:szCs w:val="20"/>
        </w:rPr>
        <w:t xml:space="preserve">RunDaisy.bat UAT </w:t>
      </w:r>
      <w:r w:rsidR="005B3FAE">
        <w:rPr>
          <w:rFonts w:ascii="Segoe UI" w:hAnsi="Segoe UI" w:cs="Segoe UI"/>
          <w:sz w:val="20"/>
          <w:szCs w:val="20"/>
        </w:rPr>
        <w:t>testmain</w:t>
      </w:r>
      <w:r w:rsidR="002635D9">
        <w:rPr>
          <w:rFonts w:ascii="Segoe UI" w:hAnsi="Segoe UI" w:cs="Segoe UI"/>
          <w:sz w:val="20"/>
          <w:szCs w:val="20"/>
        </w:rPr>
        <w:t xml:space="preserve">.xlsx: It </w:t>
      </w:r>
      <w:r w:rsidR="00FD4B9B">
        <w:rPr>
          <w:rFonts w:ascii="Segoe UI" w:hAnsi="Segoe UI" w:cs="Segoe UI"/>
          <w:sz w:val="20"/>
          <w:szCs w:val="20"/>
        </w:rPr>
        <w:t xml:space="preserve">will pick up Default environment and </w:t>
      </w:r>
      <w:r w:rsidR="005B3FAE">
        <w:rPr>
          <w:rFonts w:ascii="Segoe UI" w:hAnsi="Segoe UI" w:cs="Segoe UI"/>
          <w:sz w:val="20"/>
          <w:szCs w:val="20"/>
        </w:rPr>
        <w:t>testmain</w:t>
      </w:r>
      <w:r w:rsidR="00FD4B9B">
        <w:rPr>
          <w:rFonts w:ascii="Segoe UI" w:hAnsi="Segoe UI" w:cs="Segoe UI"/>
          <w:sz w:val="20"/>
          <w:szCs w:val="20"/>
        </w:rPr>
        <w:t>.xlsx</w:t>
      </w:r>
    </w:p>
    <w:p w14:paraId="498C2531" w14:textId="18D67D04" w:rsidR="005B6D8B" w:rsidRDefault="005B6D8B" w:rsidP="005B6D8B">
      <w:pPr>
        <w:rPr>
          <w:rFonts w:ascii="Segoe UI" w:hAnsi="Segoe UI" w:cs="Segoe UI"/>
          <w:sz w:val="20"/>
          <w:szCs w:val="20"/>
        </w:rPr>
      </w:pPr>
    </w:p>
    <w:p w14:paraId="7786B793" w14:textId="291E14CA" w:rsidR="005B6D8B" w:rsidRDefault="005B6D8B" w:rsidP="005B6D8B">
      <w:pPr>
        <w:ind w:left="720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1042EF" wp14:editId="136A0489">
                <wp:simplePos x="0" y="0"/>
                <wp:positionH relativeFrom="column">
                  <wp:posOffset>1858659</wp:posOffset>
                </wp:positionH>
                <wp:positionV relativeFrom="paragraph">
                  <wp:posOffset>1682438</wp:posOffset>
                </wp:positionV>
                <wp:extent cx="303170" cy="581891"/>
                <wp:effectExtent l="19050" t="0" r="20955" b="46990"/>
                <wp:wrapNone/>
                <wp:docPr id="21" name="Arrow: Dow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170" cy="581891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A60C2" id="Arrow: Down 21" o:spid="_x0000_s1026" type="#_x0000_t67" style="position:absolute;margin-left:146.35pt;margin-top:132.5pt;width:23.85pt;height:45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" adj="15973" fillcolor="red" strokecolor="#802e01 [1604]" strokeweight="1pt"/>
            </w:pict>
          </mc:Fallback>
        </mc:AlternateContent>
      </w: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4918C862" wp14:editId="7D96C668">
            <wp:extent cx="4792042" cy="1662430"/>
            <wp:effectExtent l="19050" t="19050" r="27940" b="1397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93" t="6816" r="1006" b="40510"/>
                    <a:stretch/>
                  </pic:blipFill>
                  <pic:spPr bwMode="auto">
                    <a:xfrm>
                      <a:off x="0" y="0"/>
                      <a:ext cx="4792794" cy="166269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93455" w14:textId="6C528131" w:rsidR="005B6D8B" w:rsidRDefault="005B6D8B" w:rsidP="005B6D8B">
      <w:pPr>
        <w:ind w:left="720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ab/>
      </w:r>
      <w:r>
        <w:rPr>
          <w:rFonts w:ascii="Segoe UI" w:hAnsi="Segoe UI" w:cs="Segoe UI"/>
          <w:sz w:val="20"/>
          <w:szCs w:val="20"/>
        </w:rPr>
        <w:tab/>
      </w:r>
    </w:p>
    <w:p w14:paraId="7F141A44" w14:textId="77777777" w:rsidR="005B6D8B" w:rsidRPr="005B6D8B" w:rsidRDefault="005B6D8B" w:rsidP="005B6D8B">
      <w:pPr>
        <w:ind w:left="720"/>
        <w:rPr>
          <w:rFonts w:ascii="Segoe UI" w:hAnsi="Segoe UI" w:cs="Segoe UI"/>
          <w:sz w:val="20"/>
          <w:szCs w:val="20"/>
        </w:rPr>
      </w:pPr>
    </w:p>
    <w:p w14:paraId="38ABA75C" w14:textId="7298FA1C" w:rsidR="002635D9" w:rsidRDefault="005B6D8B" w:rsidP="002635D9">
      <w:pPr>
        <w:pStyle w:val="ListParagraph"/>
        <w:rPr>
          <w:rFonts w:ascii="Segoe UI" w:hAnsi="Segoe UI" w:cs="Segoe UI"/>
          <w:color w:val="FFA500"/>
          <w:sz w:val="20"/>
          <w:szCs w:val="20"/>
        </w:rPr>
      </w:pPr>
      <w:r>
        <w:rPr>
          <w:rFonts w:ascii="Segoe UI" w:hAnsi="Segoe UI" w:cs="Segoe UI"/>
          <w:color w:val="FFA500"/>
          <w:sz w:val="20"/>
          <w:szCs w:val="20"/>
        </w:rPr>
        <w:tab/>
      </w:r>
      <w:r>
        <w:rPr>
          <w:rFonts w:ascii="Segoe UI" w:hAnsi="Segoe UI" w:cs="Segoe UI"/>
          <w:color w:val="FFA500"/>
          <w:sz w:val="20"/>
          <w:szCs w:val="20"/>
        </w:rPr>
        <w:tab/>
      </w:r>
    </w:p>
    <w:p w14:paraId="5F3E03CE" w14:textId="782D3291" w:rsidR="00C610E2" w:rsidRPr="00A339A9" w:rsidRDefault="005B6D8B" w:rsidP="005B6D8B">
      <w:pPr>
        <w:ind w:left="720"/>
        <w:rPr>
          <w:rFonts w:ascii="Segoe UI" w:hAnsi="Segoe UI" w:cs="Segoe UI"/>
          <w:color w:val="FFA500"/>
          <w:sz w:val="20"/>
          <w:szCs w:val="20"/>
        </w:rPr>
      </w:pPr>
      <w:r>
        <w:rPr>
          <w:rFonts w:ascii="Segoe UI" w:hAnsi="Segoe UI" w:cs="Segoe UI"/>
          <w:noProof/>
          <w:color w:val="FFA500"/>
          <w:sz w:val="20"/>
          <w:szCs w:val="20"/>
        </w:rPr>
        <w:drawing>
          <wp:inline distT="0" distB="0" distL="0" distR="0" wp14:anchorId="78F9EEEA" wp14:editId="098FE66B">
            <wp:extent cx="4395965" cy="1290320"/>
            <wp:effectExtent l="19050" t="19050" r="24130" b="2413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85" r="21645" b="6125"/>
                    <a:stretch/>
                  </pic:blipFill>
                  <pic:spPr bwMode="auto">
                    <a:xfrm>
                      <a:off x="0" y="0"/>
                      <a:ext cx="4397362" cy="12907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A4292" w14:textId="49E73DA5" w:rsidR="00C610E2" w:rsidRDefault="00C610E2" w:rsidP="00C610E2"/>
    <w:p w14:paraId="2CB22844" w14:textId="787E7A9E" w:rsidR="00DB5FFC" w:rsidRPr="00C610E2" w:rsidRDefault="00DB5FFC" w:rsidP="00C610E2"/>
    <w:p w14:paraId="1AFA0C93" w14:textId="05C1166F" w:rsidR="005B6D8B" w:rsidRPr="00C610E2" w:rsidRDefault="00C610E2" w:rsidP="00C610E2">
      <w:r>
        <w:tab/>
      </w:r>
    </w:p>
    <w:p w14:paraId="5FA86C96" w14:textId="4F35C6F7" w:rsidR="00DF64F6" w:rsidRPr="00DF64F6" w:rsidRDefault="00DF64F6" w:rsidP="00DF64F6">
      <w:pPr>
        <w:rPr>
          <w:u w:val="single"/>
        </w:rPr>
        <w:sectPr w:rsidR="00DF64F6" w:rsidRPr="00DF64F6" w:rsidSect="00DE5927">
          <w:pgSz w:w="12240" w:h="15840"/>
          <w:pgMar w:top="2268" w:right="1701" w:bottom="2268" w:left="1701" w:header="851" w:footer="851" w:gutter="0"/>
          <w:cols w:space="720"/>
          <w:docGrid w:linePitch="326"/>
        </w:sectPr>
      </w:pPr>
    </w:p>
    <w:p w14:paraId="50AF2011" w14:textId="2732F44A" w:rsidR="00161B10" w:rsidRPr="00B87FA1" w:rsidRDefault="00161B10" w:rsidP="00DF64F6"/>
    <w:sectPr w:rsidR="00161B10" w:rsidRPr="00B87FA1" w:rsidSect="00DF64F6">
      <w:type w:val="continuous"/>
      <w:pgSz w:w="12240" w:h="15840"/>
      <w:pgMar w:top="2268" w:right="1701" w:bottom="2268" w:left="1701" w:header="851" w:footer="851" w:gutter="0"/>
      <w:cols w:num="3"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469941" w14:textId="77777777" w:rsidR="008D0D20" w:rsidRDefault="008D0D20" w:rsidP="00135E86">
      <w:r>
        <w:separator/>
      </w:r>
    </w:p>
    <w:p w14:paraId="0A720DF6" w14:textId="77777777" w:rsidR="008D0D20" w:rsidRDefault="008D0D20" w:rsidP="00135E86"/>
  </w:endnote>
  <w:endnote w:type="continuationSeparator" w:id="0">
    <w:p w14:paraId="70E4BE73" w14:textId="77777777" w:rsidR="008D0D20" w:rsidRDefault="008D0D20" w:rsidP="00135E86">
      <w:r>
        <w:continuationSeparator/>
      </w:r>
    </w:p>
    <w:p w14:paraId="126B3758" w14:textId="77777777" w:rsidR="008D0D20" w:rsidRDefault="008D0D20" w:rsidP="00135E8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9774139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BE66EE" w14:textId="77777777" w:rsidR="00B0472C" w:rsidRDefault="008923B7" w:rsidP="00135E86">
        <w:pPr>
          <w:rPr>
            <w:rStyle w:val="PageNumber"/>
          </w:rPr>
        </w:pPr>
        <w:r>
          <w:rPr>
            <w:rStyle w:val="PageNumber"/>
          </w:rPr>
          <w:fldChar w:fldCharType="begin"/>
        </w:r>
        <w:r w:rsidR="00B0472C"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57F796C" w14:textId="77777777" w:rsidR="00B0472C" w:rsidRDefault="00B0472C" w:rsidP="00135E86"/>
  <w:p w14:paraId="66621094" w14:textId="77777777" w:rsidR="0053318A" w:rsidRDefault="0053318A" w:rsidP="00135E8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63BC9" w14:textId="77777777" w:rsidR="00E8659D" w:rsidRPr="00E8659D" w:rsidRDefault="00E8659D" w:rsidP="00E8659D">
    <w:pPr>
      <w:rPr>
        <w:color w:val="7A787F"/>
        <w:sz w:val="16"/>
        <w:szCs w:val="16"/>
      </w:rPr>
    </w:pPr>
    <w:r w:rsidRPr="00E8659D">
      <w:rPr>
        <w:rStyle w:val="PageNumber"/>
        <w:b/>
        <w:bCs/>
      </w:rPr>
      <w:t>Persistent India</w:t>
    </w:r>
    <w:r w:rsidRPr="00E8659D">
      <w:rPr>
        <w:color w:val="7A787F"/>
        <w:sz w:val="16"/>
        <w:szCs w:val="16"/>
      </w:rPr>
      <w:t>Bhageerath, 402 Senapati Bapat Road, Pune 411 016</w:t>
    </w:r>
    <w:r>
      <w:rPr>
        <w:color w:val="7A787F"/>
        <w:sz w:val="16"/>
        <w:szCs w:val="16"/>
      </w:rPr>
      <w:t xml:space="preserve"> • </w:t>
    </w:r>
    <w:r w:rsidRPr="00E8659D">
      <w:rPr>
        <w:color w:val="7A787F"/>
        <w:sz w:val="16"/>
        <w:szCs w:val="16"/>
      </w:rPr>
      <w:t>+91 (20) 6703 0000</w:t>
    </w:r>
  </w:p>
  <w:p w14:paraId="60E06C0E" w14:textId="77777777" w:rsidR="00770847" w:rsidRDefault="00E8659D" w:rsidP="00770847">
    <w:pPr>
      <w:rPr>
        <w:color w:val="7A787F"/>
        <w:sz w:val="16"/>
        <w:szCs w:val="16"/>
      </w:rPr>
    </w:pPr>
    <w:r w:rsidRPr="00770847">
      <w:rPr>
        <w:rStyle w:val="PageNumber"/>
        <w:b/>
        <w:bCs/>
      </w:rPr>
      <w:t>Persistent USA</w:t>
    </w:r>
    <w:r w:rsidR="00770847" w:rsidRPr="00770847">
      <w:rPr>
        <w:color w:val="7A787F"/>
        <w:sz w:val="16"/>
        <w:szCs w:val="16"/>
      </w:rPr>
      <w:t>2055 Laurelwood Road,Suite 210,Santa Clara, CA 95054</w:t>
    </w:r>
    <w:r w:rsidR="00770847">
      <w:rPr>
        <w:color w:val="7A787F"/>
        <w:sz w:val="16"/>
        <w:szCs w:val="16"/>
      </w:rPr>
      <w:t xml:space="preserve"> • </w:t>
    </w:r>
    <w:r w:rsidR="00770847" w:rsidRPr="00770847">
      <w:rPr>
        <w:color w:val="7A787F"/>
        <w:sz w:val="16"/>
        <w:szCs w:val="16"/>
      </w:rPr>
      <w:t>+1 408 216 7010</w:t>
    </w:r>
  </w:p>
  <w:p w14:paraId="1C9E2D5B" w14:textId="77777777" w:rsidR="00425A54" w:rsidRDefault="00425A54" w:rsidP="00135E86">
    <w:pPr>
      <w:rPr>
        <w:rStyle w:val="PageNumber"/>
      </w:rPr>
    </w:pPr>
  </w:p>
  <w:sdt>
    <w:sdtPr>
      <w:rPr>
        <w:rStyle w:val="PageNumber"/>
      </w:rPr>
      <w:id w:val="-168512750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B3EAE7B" w14:textId="77777777" w:rsidR="0053318A" w:rsidRPr="00770847" w:rsidRDefault="008923B7" w:rsidP="00135E86">
        <w:pPr>
          <w:rPr>
            <w:color w:val="7A787F"/>
            <w:sz w:val="16"/>
            <w:szCs w:val="16"/>
          </w:rPr>
        </w:pPr>
        <w:r w:rsidRPr="00310114">
          <w:rPr>
            <w:rStyle w:val="PageNumber"/>
          </w:rPr>
          <w:fldChar w:fldCharType="begin"/>
        </w:r>
        <w:r w:rsidR="00B0472C" w:rsidRPr="00310114">
          <w:rPr>
            <w:rStyle w:val="PageNumber"/>
          </w:rPr>
          <w:instrText xml:space="preserve"> PAGE </w:instrText>
        </w:r>
        <w:r w:rsidRPr="00310114">
          <w:rPr>
            <w:rStyle w:val="PageNumber"/>
          </w:rPr>
          <w:fldChar w:fldCharType="separate"/>
        </w:r>
        <w:r w:rsidR="00117E9D">
          <w:rPr>
            <w:rStyle w:val="PageNumber"/>
            <w:noProof/>
          </w:rPr>
          <w:t>2</w:t>
        </w:r>
        <w:r w:rsidRPr="00310114">
          <w:rPr>
            <w:rStyle w:val="PageNumbe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FD5557" w14:textId="77777777" w:rsidR="008D0D20" w:rsidRDefault="008D0D20" w:rsidP="00135E86">
      <w:r>
        <w:separator/>
      </w:r>
    </w:p>
    <w:p w14:paraId="51BFBFE0" w14:textId="77777777" w:rsidR="008D0D20" w:rsidRDefault="008D0D20" w:rsidP="00135E86"/>
  </w:footnote>
  <w:footnote w:type="continuationSeparator" w:id="0">
    <w:p w14:paraId="1DB4B90E" w14:textId="77777777" w:rsidR="008D0D20" w:rsidRDefault="008D0D20" w:rsidP="00135E86">
      <w:r>
        <w:continuationSeparator/>
      </w:r>
    </w:p>
    <w:p w14:paraId="392C0575" w14:textId="77777777" w:rsidR="008D0D20" w:rsidRDefault="008D0D20" w:rsidP="00135E8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F6208" w14:textId="6BD0055F" w:rsidR="00B0472C" w:rsidRDefault="00363625" w:rsidP="00135E86">
    <w:r>
      <w:rPr>
        <w:noProof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23484E70" wp14:editId="6D478541">
              <wp:simplePos x="0" y="0"/>
              <wp:positionH relativeFrom="column">
                <wp:posOffset>0</wp:posOffset>
              </wp:positionH>
              <wp:positionV relativeFrom="paragraph">
                <wp:posOffset>578484</wp:posOffset>
              </wp:positionV>
              <wp:extent cx="5603240" cy="0"/>
              <wp:effectExtent l="0" t="0" r="0" b="0"/>
              <wp:wrapNone/>
              <wp:docPr id="7" name="Straight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603240" cy="0"/>
                      </a:xfrm>
                      <a:prstGeom prst="line">
                        <a:avLst/>
                      </a:prstGeom>
                      <a:ln>
                        <a:solidFill>
                          <a:srgbClr val="7A787F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921066" id="Straight Connector 3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45.55pt" to="441.2pt,4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" strokecolor="#7a787f" strokeweight=".5pt">
              <v:stroke joinstyle="miter"/>
              <o:lock v:ext="edit" shapetype="f"/>
            </v:line>
          </w:pict>
        </mc:Fallback>
      </mc:AlternateContent>
    </w:r>
    <w:r w:rsidR="00B0472C">
      <w:rPr>
        <w:noProof/>
        <w:lang w:bidi="mr-IN"/>
      </w:rPr>
      <w:drawing>
        <wp:inline distT="0" distB="0" distL="0" distR="0" wp14:anchorId="27F5F588" wp14:editId="21D929E4">
          <wp:extent cx="1355503" cy="303632"/>
          <wp:effectExtent l="0" t="0" r="3810" b="127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orizontal_Graphit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5503" cy="3036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9C09C68" w14:textId="77777777" w:rsidR="0053318A" w:rsidRDefault="0053318A" w:rsidP="00135E8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4038EFB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9EE1E9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64BAB71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FDAA134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D4E0192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8FD2EE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F78C6BF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CC62491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C8A8484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CCE4D83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FD5F08" w:themeColor="accent1"/>
      </w:rPr>
    </w:lvl>
  </w:abstractNum>
  <w:abstractNum w:abstractNumId="10" w15:restartNumberingAfterBreak="0">
    <w:nsid w:val="FFFFFF89"/>
    <w:multiLevelType w:val="singleLevel"/>
    <w:tmpl w:val="B3DA645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D5F08" w:themeColor="accent1"/>
      </w:rPr>
    </w:lvl>
  </w:abstractNum>
  <w:abstractNum w:abstractNumId="11" w15:restartNumberingAfterBreak="0">
    <w:nsid w:val="04FD0E1E"/>
    <w:multiLevelType w:val="hybridMultilevel"/>
    <w:tmpl w:val="B5C6FB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1797366"/>
    <w:multiLevelType w:val="hybridMultilevel"/>
    <w:tmpl w:val="D80E3C1C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1B6107D6"/>
    <w:multiLevelType w:val="hybridMultilevel"/>
    <w:tmpl w:val="A3F2F04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4" w15:restartNumberingAfterBreak="0">
    <w:nsid w:val="1FF360C1"/>
    <w:multiLevelType w:val="hybridMultilevel"/>
    <w:tmpl w:val="E8908F10"/>
    <w:lvl w:ilvl="0" w:tplc="51047EC6">
      <w:start w:val="1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7B090B"/>
    <w:multiLevelType w:val="hybridMultilevel"/>
    <w:tmpl w:val="B59A8898"/>
    <w:lvl w:ilvl="0" w:tplc="92846406">
      <w:start w:val="1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7E61B0"/>
    <w:multiLevelType w:val="hybridMultilevel"/>
    <w:tmpl w:val="552611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FB524A"/>
    <w:multiLevelType w:val="hybridMultilevel"/>
    <w:tmpl w:val="9F5627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030CD5"/>
    <w:multiLevelType w:val="hybridMultilevel"/>
    <w:tmpl w:val="F254371E"/>
    <w:lvl w:ilvl="0" w:tplc="04090001">
      <w:start w:val="1"/>
      <w:numFmt w:val="bullet"/>
      <w:lvlText w:val=""/>
      <w:lvlJc w:val="left"/>
      <w:pPr>
        <w:ind w:left="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5" w:hanging="360"/>
      </w:pPr>
      <w:rPr>
        <w:rFonts w:ascii="Wingdings" w:hAnsi="Wingdings" w:hint="default"/>
      </w:rPr>
    </w:lvl>
  </w:abstractNum>
  <w:abstractNum w:abstractNumId="19" w15:restartNumberingAfterBreak="0">
    <w:nsid w:val="629F3238"/>
    <w:multiLevelType w:val="hybridMultilevel"/>
    <w:tmpl w:val="101C82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34302D"/>
    <w:multiLevelType w:val="hybridMultilevel"/>
    <w:tmpl w:val="E91EA57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70720984"/>
    <w:multiLevelType w:val="hybridMultilevel"/>
    <w:tmpl w:val="BA585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D15657"/>
    <w:multiLevelType w:val="hybridMultilevel"/>
    <w:tmpl w:val="49E096EC"/>
    <w:lvl w:ilvl="0" w:tplc="D6EA55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5B44112"/>
    <w:multiLevelType w:val="hybridMultilevel"/>
    <w:tmpl w:val="FC46B9A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7C91940"/>
    <w:multiLevelType w:val="hybridMultilevel"/>
    <w:tmpl w:val="0F5A3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9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  <w:num w:numId="12">
    <w:abstractNumId w:val="10"/>
  </w:num>
  <w:num w:numId="13">
    <w:abstractNumId w:val="23"/>
  </w:num>
  <w:num w:numId="14">
    <w:abstractNumId w:val="11"/>
  </w:num>
  <w:num w:numId="15">
    <w:abstractNumId w:val="19"/>
  </w:num>
  <w:num w:numId="16">
    <w:abstractNumId w:val="16"/>
  </w:num>
  <w:num w:numId="17">
    <w:abstractNumId w:val="15"/>
  </w:num>
  <w:num w:numId="18">
    <w:abstractNumId w:val="14"/>
  </w:num>
  <w:num w:numId="19">
    <w:abstractNumId w:val="24"/>
  </w:num>
  <w:num w:numId="20">
    <w:abstractNumId w:val="18"/>
  </w:num>
  <w:num w:numId="21">
    <w:abstractNumId w:val="17"/>
  </w:num>
  <w:num w:numId="22">
    <w:abstractNumId w:val="22"/>
  </w:num>
  <w:num w:numId="23">
    <w:abstractNumId w:val="20"/>
  </w:num>
  <w:num w:numId="24">
    <w:abstractNumId w:val="13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embedSystemFonts/>
  <w:attachedTemplate r:id="rId1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C78"/>
    <w:rsid w:val="000014C4"/>
    <w:rsid w:val="00006471"/>
    <w:rsid w:val="000144BF"/>
    <w:rsid w:val="000166D1"/>
    <w:rsid w:val="00021D0D"/>
    <w:rsid w:val="000331E4"/>
    <w:rsid w:val="00077304"/>
    <w:rsid w:val="000953B4"/>
    <w:rsid w:val="000A5000"/>
    <w:rsid w:val="000C1A61"/>
    <w:rsid w:val="000D0013"/>
    <w:rsid w:val="00117E9D"/>
    <w:rsid w:val="00135E86"/>
    <w:rsid w:val="00154C99"/>
    <w:rsid w:val="00161B10"/>
    <w:rsid w:val="001B2D1F"/>
    <w:rsid w:val="001B4AC3"/>
    <w:rsid w:val="001E7E48"/>
    <w:rsid w:val="0022054A"/>
    <w:rsid w:val="002207FD"/>
    <w:rsid w:val="002229D8"/>
    <w:rsid w:val="00224947"/>
    <w:rsid w:val="00256727"/>
    <w:rsid w:val="002635D9"/>
    <w:rsid w:val="00274DE0"/>
    <w:rsid w:val="002762EE"/>
    <w:rsid w:val="00280607"/>
    <w:rsid w:val="002962AC"/>
    <w:rsid w:val="002A4C78"/>
    <w:rsid w:val="002A5C97"/>
    <w:rsid w:val="002B5EDC"/>
    <w:rsid w:val="002C76B6"/>
    <w:rsid w:val="002D4DEF"/>
    <w:rsid w:val="002E2E68"/>
    <w:rsid w:val="00301613"/>
    <w:rsid w:val="003026F1"/>
    <w:rsid w:val="00307D2A"/>
    <w:rsid w:val="00310114"/>
    <w:rsid w:val="003219D5"/>
    <w:rsid w:val="00346651"/>
    <w:rsid w:val="00354F92"/>
    <w:rsid w:val="00363625"/>
    <w:rsid w:val="00373B24"/>
    <w:rsid w:val="00376C8A"/>
    <w:rsid w:val="00386485"/>
    <w:rsid w:val="00391C9D"/>
    <w:rsid w:val="003C0315"/>
    <w:rsid w:val="003D1D99"/>
    <w:rsid w:val="003D47C2"/>
    <w:rsid w:val="003F4FE1"/>
    <w:rsid w:val="004041EB"/>
    <w:rsid w:val="00417A61"/>
    <w:rsid w:val="00425A54"/>
    <w:rsid w:val="00426F5D"/>
    <w:rsid w:val="00472648"/>
    <w:rsid w:val="0048345B"/>
    <w:rsid w:val="00490A50"/>
    <w:rsid w:val="00495327"/>
    <w:rsid w:val="004B411C"/>
    <w:rsid w:val="004C2F1D"/>
    <w:rsid w:val="004D498A"/>
    <w:rsid w:val="004E2268"/>
    <w:rsid w:val="004E4EE0"/>
    <w:rsid w:val="004F0972"/>
    <w:rsid w:val="0050073E"/>
    <w:rsid w:val="00501A67"/>
    <w:rsid w:val="00503B96"/>
    <w:rsid w:val="00511A5A"/>
    <w:rsid w:val="00531B6E"/>
    <w:rsid w:val="0053318A"/>
    <w:rsid w:val="0054512C"/>
    <w:rsid w:val="00562C6F"/>
    <w:rsid w:val="0057177A"/>
    <w:rsid w:val="005A5BDB"/>
    <w:rsid w:val="005B3FAE"/>
    <w:rsid w:val="005B6D8B"/>
    <w:rsid w:val="005C3545"/>
    <w:rsid w:val="005C3DC2"/>
    <w:rsid w:val="005C7AE6"/>
    <w:rsid w:val="00646690"/>
    <w:rsid w:val="00657028"/>
    <w:rsid w:val="0066188F"/>
    <w:rsid w:val="006627C9"/>
    <w:rsid w:val="0066367B"/>
    <w:rsid w:val="00693961"/>
    <w:rsid w:val="006A2A4C"/>
    <w:rsid w:val="006A438C"/>
    <w:rsid w:val="006B02A9"/>
    <w:rsid w:val="006B6F15"/>
    <w:rsid w:val="006B73D6"/>
    <w:rsid w:val="006E2477"/>
    <w:rsid w:val="006E3034"/>
    <w:rsid w:val="006E7A4C"/>
    <w:rsid w:val="00761CE0"/>
    <w:rsid w:val="00770847"/>
    <w:rsid w:val="007751B4"/>
    <w:rsid w:val="007767B7"/>
    <w:rsid w:val="007A2BE5"/>
    <w:rsid w:val="007B36D9"/>
    <w:rsid w:val="007B4C48"/>
    <w:rsid w:val="007B63D9"/>
    <w:rsid w:val="007C6F58"/>
    <w:rsid w:val="007F7316"/>
    <w:rsid w:val="008260F5"/>
    <w:rsid w:val="00833821"/>
    <w:rsid w:val="00842290"/>
    <w:rsid w:val="008507D4"/>
    <w:rsid w:val="008643E5"/>
    <w:rsid w:val="00870F4E"/>
    <w:rsid w:val="008910BA"/>
    <w:rsid w:val="008923B7"/>
    <w:rsid w:val="00892BA9"/>
    <w:rsid w:val="008A5ECD"/>
    <w:rsid w:val="008B1019"/>
    <w:rsid w:val="008B3192"/>
    <w:rsid w:val="008B4A1B"/>
    <w:rsid w:val="008C6CD1"/>
    <w:rsid w:val="008D0D20"/>
    <w:rsid w:val="008F0821"/>
    <w:rsid w:val="008F4A70"/>
    <w:rsid w:val="008F622E"/>
    <w:rsid w:val="00901C69"/>
    <w:rsid w:val="0090797D"/>
    <w:rsid w:val="00914BC1"/>
    <w:rsid w:val="0094096C"/>
    <w:rsid w:val="009442BC"/>
    <w:rsid w:val="009463B6"/>
    <w:rsid w:val="00991F82"/>
    <w:rsid w:val="009A2F85"/>
    <w:rsid w:val="009B68BF"/>
    <w:rsid w:val="009C4880"/>
    <w:rsid w:val="009D4598"/>
    <w:rsid w:val="009E17F1"/>
    <w:rsid w:val="009E1B1D"/>
    <w:rsid w:val="009F4B18"/>
    <w:rsid w:val="00A02A71"/>
    <w:rsid w:val="00A0301A"/>
    <w:rsid w:val="00A03279"/>
    <w:rsid w:val="00A04197"/>
    <w:rsid w:val="00A10F6E"/>
    <w:rsid w:val="00A14105"/>
    <w:rsid w:val="00A15897"/>
    <w:rsid w:val="00A339A9"/>
    <w:rsid w:val="00A40229"/>
    <w:rsid w:val="00A52746"/>
    <w:rsid w:val="00A52C48"/>
    <w:rsid w:val="00A64AAE"/>
    <w:rsid w:val="00A66D96"/>
    <w:rsid w:val="00A703D6"/>
    <w:rsid w:val="00A70B42"/>
    <w:rsid w:val="00A75485"/>
    <w:rsid w:val="00A97580"/>
    <w:rsid w:val="00AA78B0"/>
    <w:rsid w:val="00AC6E44"/>
    <w:rsid w:val="00AD11A5"/>
    <w:rsid w:val="00AE662E"/>
    <w:rsid w:val="00B02C6C"/>
    <w:rsid w:val="00B0472C"/>
    <w:rsid w:val="00B07FCC"/>
    <w:rsid w:val="00B1345D"/>
    <w:rsid w:val="00B202B8"/>
    <w:rsid w:val="00B25AD8"/>
    <w:rsid w:val="00B45CA0"/>
    <w:rsid w:val="00B72925"/>
    <w:rsid w:val="00B87FA1"/>
    <w:rsid w:val="00B95FB1"/>
    <w:rsid w:val="00BB2A42"/>
    <w:rsid w:val="00BB6495"/>
    <w:rsid w:val="00BC05B8"/>
    <w:rsid w:val="00BC346E"/>
    <w:rsid w:val="00BC6030"/>
    <w:rsid w:val="00BE240B"/>
    <w:rsid w:val="00BE66E7"/>
    <w:rsid w:val="00C20579"/>
    <w:rsid w:val="00C206CE"/>
    <w:rsid w:val="00C24658"/>
    <w:rsid w:val="00C43A39"/>
    <w:rsid w:val="00C610E2"/>
    <w:rsid w:val="00C80D0D"/>
    <w:rsid w:val="00CC6B5D"/>
    <w:rsid w:val="00CD0671"/>
    <w:rsid w:val="00CE19A9"/>
    <w:rsid w:val="00CE3370"/>
    <w:rsid w:val="00CE670A"/>
    <w:rsid w:val="00CF5961"/>
    <w:rsid w:val="00CF7A9F"/>
    <w:rsid w:val="00D11B18"/>
    <w:rsid w:val="00D32714"/>
    <w:rsid w:val="00D7066E"/>
    <w:rsid w:val="00D827DC"/>
    <w:rsid w:val="00D92BF9"/>
    <w:rsid w:val="00DA5F46"/>
    <w:rsid w:val="00DB5FFC"/>
    <w:rsid w:val="00DC310B"/>
    <w:rsid w:val="00DD75EE"/>
    <w:rsid w:val="00DE5927"/>
    <w:rsid w:val="00DE7463"/>
    <w:rsid w:val="00DF64F6"/>
    <w:rsid w:val="00E02D16"/>
    <w:rsid w:val="00E24527"/>
    <w:rsid w:val="00E419E0"/>
    <w:rsid w:val="00E439B3"/>
    <w:rsid w:val="00E44DD9"/>
    <w:rsid w:val="00E45FAE"/>
    <w:rsid w:val="00E47B91"/>
    <w:rsid w:val="00E518C1"/>
    <w:rsid w:val="00E66DD4"/>
    <w:rsid w:val="00E836AE"/>
    <w:rsid w:val="00E8659D"/>
    <w:rsid w:val="00E87778"/>
    <w:rsid w:val="00EB78B6"/>
    <w:rsid w:val="00ED1D5A"/>
    <w:rsid w:val="00EE73BE"/>
    <w:rsid w:val="00EF0D75"/>
    <w:rsid w:val="00EF3049"/>
    <w:rsid w:val="00EF67F7"/>
    <w:rsid w:val="00F50408"/>
    <w:rsid w:val="00F65939"/>
    <w:rsid w:val="00F72A8D"/>
    <w:rsid w:val="00F904A6"/>
    <w:rsid w:val="00F913AC"/>
    <w:rsid w:val="00F92B25"/>
    <w:rsid w:val="00FD4B9B"/>
    <w:rsid w:val="00FE2EF9"/>
    <w:rsid w:val="00FF149F"/>
    <w:rsid w:val="00FF71E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F7D0620"/>
  <w15:docId w15:val="{A2440756-8F24-4A62-9064-E5AF10736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35E86"/>
    <w:pPr>
      <w:spacing w:line="288" w:lineRule="auto"/>
    </w:pPr>
    <w:rPr>
      <w:rFonts w:ascii="Arial" w:hAnsi="Arial" w:cs="Arial"/>
      <w:color w:val="201D28" w:themeColor="text1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rsid w:val="00135E86"/>
    <w:pPr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next w:val="Normal"/>
    <w:link w:val="Heading2Char"/>
    <w:unhideWhenUsed/>
    <w:qFormat/>
    <w:rsid w:val="00135E86"/>
    <w:pPr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nhideWhenUsed/>
    <w:qFormat/>
    <w:rsid w:val="00135E86"/>
    <w:pPr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nhideWhenUsed/>
    <w:qFormat/>
    <w:rsid w:val="00135E86"/>
    <w:pPr>
      <w:outlineLvl w:val="3"/>
    </w:pPr>
    <w:rPr>
      <w:b/>
      <w:bCs/>
    </w:rPr>
  </w:style>
  <w:style w:type="paragraph" w:styleId="Heading5">
    <w:name w:val="heading 5"/>
    <w:basedOn w:val="Heading4"/>
    <w:next w:val="Normal"/>
    <w:link w:val="Heading5Char"/>
    <w:unhideWhenUsed/>
    <w:qFormat/>
    <w:rsid w:val="00135E86"/>
    <w:pPr>
      <w:outlineLvl w:val="4"/>
    </w:pPr>
  </w:style>
  <w:style w:type="paragraph" w:styleId="Heading6">
    <w:name w:val="heading 6"/>
    <w:basedOn w:val="Heading5"/>
    <w:next w:val="Normal"/>
    <w:link w:val="Heading6Char"/>
    <w:unhideWhenUsed/>
    <w:qFormat/>
    <w:rsid w:val="00135E86"/>
    <w:pPr>
      <w:outlineLvl w:val="5"/>
    </w:pPr>
  </w:style>
  <w:style w:type="paragraph" w:styleId="Heading7">
    <w:name w:val="heading 7"/>
    <w:basedOn w:val="Heading6"/>
    <w:next w:val="Normal"/>
    <w:link w:val="Heading7Char"/>
    <w:unhideWhenUsed/>
    <w:qFormat/>
    <w:rsid w:val="00135E86"/>
    <w:pPr>
      <w:outlineLvl w:val="6"/>
    </w:pPr>
  </w:style>
  <w:style w:type="paragraph" w:styleId="Heading8">
    <w:name w:val="heading 8"/>
    <w:basedOn w:val="Heading7"/>
    <w:next w:val="Normal"/>
    <w:link w:val="Heading8Char"/>
    <w:unhideWhenUsed/>
    <w:qFormat/>
    <w:rsid w:val="00135E86"/>
    <w:pPr>
      <w:outlineLvl w:val="7"/>
    </w:pPr>
  </w:style>
  <w:style w:type="paragraph" w:styleId="Heading9">
    <w:name w:val="heading 9"/>
    <w:basedOn w:val="Heading8"/>
    <w:next w:val="Normal"/>
    <w:link w:val="Heading9Char"/>
    <w:unhideWhenUsed/>
    <w:qFormat/>
    <w:rsid w:val="00135E86"/>
    <w:p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135E86"/>
    <w:rPr>
      <w:rFonts w:ascii="Arial" w:hAnsi="Arial" w:cs="Arial"/>
      <w:b/>
      <w:bCs/>
      <w:color w:val="201D28" w:themeColor="text1"/>
      <w:sz w:val="36"/>
      <w:szCs w:val="36"/>
      <w:lang w:val="en-US" w:eastAsia="en-US"/>
    </w:rPr>
  </w:style>
  <w:style w:type="character" w:customStyle="1" w:styleId="Heading3Char">
    <w:name w:val="Heading 3 Char"/>
    <w:basedOn w:val="DefaultParagraphFont"/>
    <w:link w:val="Heading3"/>
    <w:rsid w:val="00135E86"/>
    <w:rPr>
      <w:rFonts w:ascii="Arial" w:hAnsi="Arial" w:cs="Arial"/>
      <w:b/>
      <w:bCs/>
      <w:color w:val="201D28" w:themeColor="text1"/>
      <w:sz w:val="32"/>
      <w:szCs w:val="32"/>
      <w:lang w:val="en-US" w:eastAsia="en-US"/>
    </w:rPr>
  </w:style>
  <w:style w:type="character" w:customStyle="1" w:styleId="Heading4Char">
    <w:name w:val="Heading 4 Char"/>
    <w:basedOn w:val="DefaultParagraphFont"/>
    <w:link w:val="Heading4"/>
    <w:rsid w:val="00135E86"/>
    <w:rPr>
      <w:rFonts w:ascii="Arial" w:hAnsi="Arial" w:cs="Arial"/>
      <w:b/>
      <w:bCs/>
      <w:color w:val="201D28" w:themeColor="text1"/>
      <w:sz w:val="22"/>
      <w:szCs w:val="22"/>
      <w:lang w:val="en-US" w:eastAsia="en-US"/>
    </w:rPr>
  </w:style>
  <w:style w:type="character" w:customStyle="1" w:styleId="Heading5Char">
    <w:name w:val="Heading 5 Char"/>
    <w:basedOn w:val="DefaultParagraphFont"/>
    <w:link w:val="Heading5"/>
    <w:rsid w:val="00135E86"/>
    <w:rPr>
      <w:rFonts w:ascii="Arial" w:hAnsi="Arial" w:cs="Arial"/>
      <w:b/>
      <w:bCs/>
      <w:color w:val="201D28" w:themeColor="text1"/>
      <w:sz w:val="22"/>
      <w:szCs w:val="22"/>
      <w:lang w:val="en-US" w:eastAsia="en-US"/>
    </w:rPr>
  </w:style>
  <w:style w:type="character" w:styleId="PageNumber">
    <w:name w:val="page number"/>
    <w:basedOn w:val="DefaultParagraphFont"/>
    <w:rsid w:val="00310114"/>
    <w:rPr>
      <w:color w:val="7A787F"/>
      <w:sz w:val="16"/>
      <w:szCs w:val="16"/>
    </w:rPr>
  </w:style>
  <w:style w:type="character" w:styleId="Strong">
    <w:name w:val="Strong"/>
    <w:qFormat/>
    <w:rsid w:val="00310114"/>
    <w:rPr>
      <w:b/>
    </w:rPr>
  </w:style>
  <w:style w:type="character" w:styleId="Emphasis">
    <w:name w:val="Emphasis"/>
    <w:qFormat/>
    <w:rsid w:val="00310114"/>
    <w:rPr>
      <w:i/>
      <w:iCs/>
    </w:rPr>
  </w:style>
  <w:style w:type="character" w:customStyle="1" w:styleId="Heading1Char">
    <w:name w:val="Heading 1 Char"/>
    <w:basedOn w:val="DefaultParagraphFont"/>
    <w:link w:val="Heading1"/>
    <w:rsid w:val="00135E86"/>
    <w:rPr>
      <w:rFonts w:ascii="Arial" w:hAnsi="Arial" w:cs="Arial"/>
      <w:b/>
      <w:bCs/>
      <w:color w:val="201D28" w:themeColor="text1"/>
      <w:sz w:val="48"/>
      <w:szCs w:val="48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135E86"/>
    <w:rPr>
      <w:rFonts w:ascii="Arial" w:hAnsi="Arial" w:cs="Arial"/>
      <w:b/>
      <w:bCs/>
      <w:color w:val="201D28" w:themeColor="text1"/>
      <w:sz w:val="22"/>
      <w:szCs w:val="22"/>
      <w:lang w:val="en-US" w:eastAsia="en-US"/>
    </w:rPr>
  </w:style>
  <w:style w:type="character" w:customStyle="1" w:styleId="Heading7Char">
    <w:name w:val="Heading 7 Char"/>
    <w:basedOn w:val="DefaultParagraphFont"/>
    <w:link w:val="Heading7"/>
    <w:rsid w:val="00135E86"/>
    <w:rPr>
      <w:rFonts w:ascii="Arial" w:hAnsi="Arial" w:cs="Arial"/>
      <w:b/>
      <w:bCs/>
      <w:color w:val="201D28" w:themeColor="text1"/>
      <w:sz w:val="22"/>
      <w:szCs w:val="22"/>
      <w:lang w:val="en-US" w:eastAsia="en-US"/>
    </w:rPr>
  </w:style>
  <w:style w:type="character" w:customStyle="1" w:styleId="Heading8Char">
    <w:name w:val="Heading 8 Char"/>
    <w:basedOn w:val="DefaultParagraphFont"/>
    <w:link w:val="Heading8"/>
    <w:rsid w:val="00135E86"/>
    <w:rPr>
      <w:rFonts w:ascii="Arial" w:hAnsi="Arial" w:cs="Arial"/>
      <w:b/>
      <w:bCs/>
      <w:color w:val="201D28" w:themeColor="text1"/>
      <w:sz w:val="22"/>
      <w:szCs w:val="22"/>
      <w:lang w:val="en-US" w:eastAsia="en-US"/>
    </w:rPr>
  </w:style>
  <w:style w:type="character" w:customStyle="1" w:styleId="Heading9Char">
    <w:name w:val="Heading 9 Char"/>
    <w:basedOn w:val="DefaultParagraphFont"/>
    <w:link w:val="Heading9"/>
    <w:rsid w:val="00135E86"/>
    <w:rPr>
      <w:rFonts w:ascii="Arial" w:hAnsi="Arial" w:cs="Arial"/>
      <w:b/>
      <w:bCs/>
      <w:color w:val="201D28" w:themeColor="text1"/>
      <w:sz w:val="22"/>
      <w:szCs w:val="22"/>
      <w:lang w:val="en-US" w:eastAsia="en-US"/>
    </w:rPr>
  </w:style>
  <w:style w:type="paragraph" w:styleId="BodyText">
    <w:name w:val="Body Text"/>
    <w:basedOn w:val="Normal"/>
    <w:link w:val="BodyTextChar"/>
    <w:rsid w:val="00135E86"/>
  </w:style>
  <w:style w:type="character" w:customStyle="1" w:styleId="BodyTextChar">
    <w:name w:val="Body Text Char"/>
    <w:basedOn w:val="DefaultParagraphFont"/>
    <w:link w:val="BodyText"/>
    <w:rsid w:val="00135E86"/>
    <w:rPr>
      <w:rFonts w:ascii="Arial" w:hAnsi="Arial" w:cs="Arial"/>
      <w:color w:val="201D28" w:themeColor="text1"/>
      <w:sz w:val="22"/>
      <w:szCs w:val="22"/>
      <w:lang w:val="en-US" w:eastAsia="en-US"/>
    </w:rPr>
  </w:style>
  <w:style w:type="paragraph" w:styleId="BodyText2">
    <w:name w:val="Body Text 2"/>
    <w:basedOn w:val="BodyText"/>
    <w:link w:val="BodyText2Char"/>
    <w:rsid w:val="00135E86"/>
  </w:style>
  <w:style w:type="character" w:customStyle="1" w:styleId="BodyText2Char">
    <w:name w:val="Body Text 2 Char"/>
    <w:basedOn w:val="DefaultParagraphFont"/>
    <w:link w:val="BodyText2"/>
    <w:rsid w:val="00135E86"/>
    <w:rPr>
      <w:rFonts w:ascii="Arial" w:hAnsi="Arial" w:cs="Arial"/>
      <w:color w:val="201D28" w:themeColor="text1"/>
      <w:sz w:val="22"/>
      <w:szCs w:val="22"/>
      <w:lang w:val="en-US" w:eastAsia="en-US"/>
    </w:rPr>
  </w:style>
  <w:style w:type="paragraph" w:styleId="BodyText3">
    <w:name w:val="Body Text 3"/>
    <w:basedOn w:val="BodyText2"/>
    <w:link w:val="BodyText3Char"/>
    <w:rsid w:val="00135E86"/>
  </w:style>
  <w:style w:type="character" w:customStyle="1" w:styleId="BodyText3Char">
    <w:name w:val="Body Text 3 Char"/>
    <w:basedOn w:val="DefaultParagraphFont"/>
    <w:link w:val="BodyText3"/>
    <w:rsid w:val="00135E86"/>
    <w:rPr>
      <w:rFonts w:ascii="Arial" w:hAnsi="Arial" w:cs="Arial"/>
      <w:color w:val="201D28" w:themeColor="text1"/>
      <w:sz w:val="22"/>
      <w:szCs w:val="22"/>
      <w:lang w:val="en-US" w:eastAsia="en-US"/>
    </w:rPr>
  </w:style>
  <w:style w:type="paragraph" w:styleId="ListBullet">
    <w:name w:val="List Bullet"/>
    <w:basedOn w:val="Normal"/>
    <w:rsid w:val="009D4598"/>
    <w:pPr>
      <w:numPr>
        <w:numId w:val="12"/>
      </w:numPr>
      <w:contextualSpacing/>
    </w:pPr>
  </w:style>
  <w:style w:type="paragraph" w:styleId="ListBullet2">
    <w:name w:val="List Bullet 2"/>
    <w:basedOn w:val="ListBullet"/>
    <w:rsid w:val="009D4598"/>
    <w:pPr>
      <w:tabs>
        <w:tab w:val="clear" w:pos="360"/>
        <w:tab w:val="num" w:pos="720"/>
      </w:tabs>
      <w:ind w:left="720"/>
    </w:pPr>
  </w:style>
  <w:style w:type="paragraph" w:styleId="ListBullet3">
    <w:name w:val="List Bullet 3"/>
    <w:basedOn w:val="ListBullet"/>
    <w:rsid w:val="009D4598"/>
    <w:pPr>
      <w:tabs>
        <w:tab w:val="clear" w:pos="360"/>
        <w:tab w:val="num" w:pos="1080"/>
      </w:tabs>
      <w:ind w:left="1080"/>
    </w:pPr>
  </w:style>
  <w:style w:type="paragraph" w:styleId="ListBullet4">
    <w:name w:val="List Bullet 4"/>
    <w:basedOn w:val="ListBullet"/>
    <w:rsid w:val="009D4598"/>
    <w:pPr>
      <w:tabs>
        <w:tab w:val="clear" w:pos="360"/>
        <w:tab w:val="num" w:pos="1440"/>
      </w:tabs>
      <w:ind w:left="1440"/>
    </w:pPr>
  </w:style>
  <w:style w:type="paragraph" w:styleId="ListBullet5">
    <w:name w:val="List Bullet 5"/>
    <w:basedOn w:val="ListBullet"/>
    <w:rsid w:val="009D4598"/>
    <w:pPr>
      <w:tabs>
        <w:tab w:val="clear" w:pos="360"/>
        <w:tab w:val="num" w:pos="1800"/>
      </w:tabs>
      <w:ind w:left="1800"/>
    </w:pPr>
  </w:style>
  <w:style w:type="paragraph" w:styleId="ListNumber">
    <w:name w:val="List Number"/>
    <w:basedOn w:val="Normal"/>
    <w:rsid w:val="00135E86"/>
    <w:pPr>
      <w:numPr>
        <w:numId w:val="7"/>
      </w:numPr>
      <w:contextualSpacing/>
    </w:pPr>
  </w:style>
  <w:style w:type="paragraph" w:styleId="ListNumber2">
    <w:name w:val="List Number 2"/>
    <w:basedOn w:val="ListNumber"/>
    <w:rsid w:val="0050073E"/>
    <w:pPr>
      <w:tabs>
        <w:tab w:val="clear" w:pos="360"/>
        <w:tab w:val="num" w:pos="720"/>
      </w:tabs>
      <w:ind w:left="720"/>
    </w:pPr>
  </w:style>
  <w:style w:type="paragraph" w:styleId="ListNumber3">
    <w:name w:val="List Number 3"/>
    <w:basedOn w:val="ListNumber"/>
    <w:rsid w:val="0050073E"/>
    <w:pPr>
      <w:tabs>
        <w:tab w:val="clear" w:pos="360"/>
        <w:tab w:val="num" w:pos="1080"/>
      </w:tabs>
      <w:ind w:left="1080"/>
    </w:pPr>
  </w:style>
  <w:style w:type="paragraph" w:styleId="ListNumber4">
    <w:name w:val="List Number 4"/>
    <w:basedOn w:val="ListNumber"/>
    <w:rsid w:val="0050073E"/>
    <w:pPr>
      <w:tabs>
        <w:tab w:val="clear" w:pos="360"/>
        <w:tab w:val="num" w:pos="1440"/>
      </w:tabs>
      <w:ind w:left="1440"/>
    </w:pPr>
  </w:style>
  <w:style w:type="paragraph" w:styleId="ListNumber5">
    <w:name w:val="List Number 5"/>
    <w:basedOn w:val="ListNumber"/>
    <w:rsid w:val="0050073E"/>
    <w:pPr>
      <w:tabs>
        <w:tab w:val="clear" w:pos="360"/>
        <w:tab w:val="num" w:pos="1800"/>
      </w:tabs>
      <w:ind w:left="1800"/>
    </w:pPr>
  </w:style>
  <w:style w:type="paragraph" w:styleId="Header">
    <w:name w:val="header"/>
    <w:basedOn w:val="Normal"/>
    <w:link w:val="HeaderChar"/>
    <w:rsid w:val="00C2057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rsid w:val="00C20579"/>
    <w:rPr>
      <w:rFonts w:ascii="Arial" w:hAnsi="Arial" w:cs="Arial"/>
      <w:color w:val="201D28" w:themeColor="text1"/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rsid w:val="00C2057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rsid w:val="00C20579"/>
    <w:rPr>
      <w:rFonts w:ascii="Arial" w:hAnsi="Arial" w:cs="Arial"/>
      <w:color w:val="201D28" w:themeColor="text1"/>
      <w:sz w:val="22"/>
      <w:szCs w:val="22"/>
      <w:lang w:val="en-US" w:eastAsia="en-US"/>
    </w:rPr>
  </w:style>
  <w:style w:type="table" w:styleId="TableGrid">
    <w:name w:val="Table Grid"/>
    <w:basedOn w:val="TableNormal"/>
    <w:rsid w:val="00C205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56727"/>
    <w:pPr>
      <w:ind w:left="720"/>
      <w:contextualSpacing/>
    </w:pPr>
  </w:style>
  <w:style w:type="character" w:styleId="Hyperlink">
    <w:name w:val="Hyperlink"/>
    <w:basedOn w:val="DefaultParagraphFont"/>
    <w:rsid w:val="00256727"/>
    <w:rPr>
      <w:color w:val="FD5F08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5672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semiHidden/>
    <w:unhideWhenUsed/>
    <w:rsid w:val="0034665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346651"/>
    <w:rPr>
      <w:rFonts w:ascii="Tahoma" w:hAnsi="Tahoma" w:cs="Tahoma"/>
      <w:color w:val="201D28" w:themeColor="text1"/>
      <w:sz w:val="16"/>
      <w:szCs w:val="16"/>
      <w:lang w:val="en-US" w:eastAsia="en-US"/>
    </w:rPr>
  </w:style>
  <w:style w:type="character" w:customStyle="1" w:styleId="ms-rtefontsize-2">
    <w:name w:val="ms-rtefontsize-2"/>
    <w:basedOn w:val="DefaultParagraphFont"/>
    <w:rsid w:val="00A64AAE"/>
  </w:style>
  <w:style w:type="paragraph" w:styleId="NormalWeb">
    <w:name w:val="Normal (Web)"/>
    <w:basedOn w:val="Normal"/>
    <w:uiPriority w:val="99"/>
    <w:semiHidden/>
    <w:unhideWhenUsed/>
    <w:rsid w:val="00A64AAE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1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8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246333">
                  <w:marLeft w:val="36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2415409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6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2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720003">
                      <w:marLeft w:val="108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11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1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651412">
                      <w:marLeft w:val="108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9528828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7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41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396943">
                      <w:marLeft w:val="36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8109804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2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591313">
                      <w:marLeft w:val="1080"/>
                      <w:marRight w:val="0"/>
                      <w:marTop w:val="1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21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24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342219">
                      <w:marLeft w:val="108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5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79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711746">
                      <w:marLeft w:val="108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75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53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973014">
                      <w:marLeft w:val="108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6052625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0080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76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36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178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sv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ram\Downloads\Persistent%20Word%20Templates\Persistent%20Word%20Template%201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201D28"/>
      </a:dk1>
      <a:lt1>
        <a:srgbClr val="EEEFEE"/>
      </a:lt1>
      <a:dk2>
        <a:srgbClr val="4C4D4C"/>
      </a:dk2>
      <a:lt2>
        <a:srgbClr val="D3D1D4"/>
      </a:lt2>
      <a:accent1>
        <a:srgbClr val="FD5F08"/>
      </a:accent1>
      <a:accent2>
        <a:srgbClr val="FC7E39"/>
      </a:accent2>
      <a:accent3>
        <a:srgbClr val="FDBE9C"/>
      </a:accent3>
      <a:accent4>
        <a:srgbClr val="211D28"/>
      </a:accent4>
      <a:accent5>
        <a:srgbClr val="4E4A53"/>
      </a:accent5>
      <a:accent6>
        <a:srgbClr val="7A777E"/>
      </a:accent6>
      <a:hlink>
        <a:srgbClr val="FD5F08"/>
      </a:hlink>
      <a:folHlink>
        <a:srgbClr val="96380A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LongProperties xmlns="http://schemas.microsoft.com/office/2006/metadata/longProperties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AE09CA49687DD4585B429473CF08A95" ma:contentTypeVersion="7" ma:contentTypeDescription="Create a new document." ma:contentTypeScope="" ma:versionID="4bb470df22eb17c2577fc81c6a9af75f">
  <xsd:schema xmlns:xsd="http://www.w3.org/2001/XMLSchema" xmlns:xs="http://www.w3.org/2001/XMLSchema" xmlns:p="http://schemas.microsoft.com/office/2006/metadata/properties" xmlns:ns2="d9a2d00d-3cd0-4a2a-961c-b76103b4a5a7" targetNamespace="http://schemas.microsoft.com/office/2006/metadata/properties" ma:root="true" ma:fieldsID="1699e6f763a1644a37e773eefeccb92a" ns2:_="">
    <xsd:import namespace="d9a2d00d-3cd0-4a2a-961c-b76103b4a5a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_Flow_SignoffStatu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a2d00d-3cd0-4a2a-961c-b76103b4a5a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_Flow_SignoffStatus" ma:index="11" nillable="true" ma:displayName="Sign-off status" ma:internalName="_x0024_Resources_x003a_core_x002c_Signoff_Status_x003b_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d9a2d00d-3cd0-4a2a-961c-b76103b4a5a7">Daisy 2.1 -Details about Master file Enhancement.docx</_Flow_SignoffStatus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DDB426A-1473-4C41-B9B1-344AADCC9036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FAAE5991-01CE-4084-8378-4AAD780EAFB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9a2d00d-3cd0-4a2a-961c-b76103b4a5a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C5AA04B-2BC3-47D1-A37A-E36AFC0DE35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7D86B12-7B6D-4CE1-8873-21169B45977B}">
  <ds:schemaRefs>
    <ds:schemaRef ds:uri="http://schemas.microsoft.com/office/2006/metadata/properties"/>
    <ds:schemaRef ds:uri="http://schemas.microsoft.com/office/infopath/2007/PartnerControls"/>
    <ds:schemaRef ds:uri="d9a2d00d-3cd0-4a2a-961c-b76103b4a5a7"/>
  </ds:schemaRefs>
</ds:datastoreItem>
</file>

<file path=customXml/itemProps5.xml><?xml version="1.0" encoding="utf-8"?>
<ds:datastoreItem xmlns:ds="http://schemas.openxmlformats.org/officeDocument/2006/customXml" ds:itemID="{376CE4AA-4B40-46E5-9C4B-573DE0CDB7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Persistent Word Template 1.dotx</Template>
  <TotalTime>204</TotalTime>
  <Pages>4</Pages>
  <Words>262</Words>
  <Characters>1497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Daisy 2.1 -Details about Master file Enhancement.docx</vt:lpstr>
      <vt:lpstr>Date-----------, 2004</vt:lpstr>
    </vt:vector>
  </TitlesOfParts>
  <Company>Persistent Systems Pvt. Ltd.</Company>
  <LinksUpToDate>false</LinksUpToDate>
  <CharactersWithSpaces>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Daisy 2.1 -Details about Master file Enhancement.docx</dc:title>
  <dc:creator>paramesh reddy</dc:creator>
  <cp:lastModifiedBy>Pushpanjali Pokharkar</cp:lastModifiedBy>
  <cp:revision>31</cp:revision>
  <cp:lastPrinted>2019-10-18T10:47:00Z</cp:lastPrinted>
  <dcterms:created xsi:type="dcterms:W3CDTF">2022-04-28T17:32:00Z</dcterms:created>
  <dcterms:modified xsi:type="dcterms:W3CDTF">2022-05-30T06:50:00Z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sMyDocuments">
    <vt:lpwstr>1</vt:lpwstr>
  </property>
  <property fmtid="{D5CDD505-2E9C-101B-9397-08002B2CF9AE}" pid="3" name="ContentTypeId">
    <vt:lpwstr>0x010100BAE09CA49687DD4585B429473CF08A95</vt:lpwstr>
  </property>
</Properties>
</file>